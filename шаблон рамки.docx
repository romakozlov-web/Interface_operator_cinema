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Цель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: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формирование практических навыков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iCs/>
          <w:sz w:val="28"/>
          <w:szCs w:val="28"/>
        </w:rPr>
        <w:t xml:space="preserve">разработки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календарного плана проекта.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hd w:val="clear" w:color="auto" w:fill="ffffff"/>
        <w:spacing w:after="0" w:line="360" w:lineRule="auto"/>
        <w:ind/>
        <w:jc w:val="both"/>
        <w:rPr>
          <w:rFonts w:ascii="XO Thames" w:hAnsi="XO Thames" w:cs="XO Thames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З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адачи: 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</w:p>
    <w:p>
      <w:pPr>
        <w:pStyle w:val="1848"/>
        <w:numPr>
          <w:ilvl w:val="0"/>
          <w:numId w:val="8"/>
        </w:numPr>
        <w:pBdr/>
        <w:shd w:val="clear" w:color="auto" w:fill="ffffff"/>
        <w:spacing w:after="0" w:line="360" w:lineRule="auto"/>
        <w:ind/>
        <w:rPr>
          <w:rFonts w:ascii="XO Thames" w:hAnsi="XO Thames" w:cs="XO Thames"/>
          <w:bCs/>
          <w:color w:val="000000"/>
          <w:sz w:val="24"/>
          <w:szCs w:val="24"/>
          <w:shd w:val="clear" w:color="auto" w:fill="ffffff"/>
        </w:rPr>
      </w:pP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Изучить программу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для планирования проектов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val="en-US"/>
        </w:rPr>
        <w:t xml:space="preserve">P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val="en-US"/>
        </w:rPr>
        <w:t xml:space="preserve">rojec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val="en-US"/>
        </w:rPr>
        <w:t xml:space="preserve">t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val="en-US"/>
        </w:rPr>
        <w:t xml:space="preserve">Libr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val="en-US"/>
        </w:rPr>
        <w:t xml:space="preserve">e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</w:p>
    <w:p>
      <w:pPr>
        <w:pStyle w:val="1848"/>
        <w:numPr>
          <w:ilvl w:val="0"/>
          <w:numId w:val="8"/>
        </w:numPr>
        <w:pBdr/>
        <w:shd w:val="clear" w:color="auto" w:fill="ffffff"/>
        <w:spacing w:after="0" w:line="360" w:lineRule="auto"/>
        <w:ind/>
        <w:rPr>
          <w:rFonts w:ascii="XO Thames" w:hAnsi="XO Thames" w:cs="XO Thames"/>
          <w:bCs/>
          <w:color w:val="000000"/>
          <w:sz w:val="24"/>
          <w:szCs w:val="24"/>
          <w:shd w:val="clear" w:color="auto" w:fill="ffffff"/>
        </w:rPr>
      </w:pP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Научиться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разрабатывать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календарн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ый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план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проекта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</w:p>
    <w:p>
      <w:pPr>
        <w:pStyle w:val="1848"/>
        <w:pBdr/>
        <w:shd w:val="clear" w:color="auto" w:fill="ffffff"/>
        <w:spacing w:after="0" w:line="360" w:lineRule="auto"/>
        <w:ind/>
        <w:rPr>
          <w:rFonts w:ascii="XO Thames" w:hAnsi="XO Thames" w:cs="XO Thames"/>
          <w:bCs/>
          <w:color w:val="000000"/>
          <w:sz w:val="24"/>
          <w:szCs w:val="24"/>
          <w:shd w:val="clear" w:color="auto" w:fill="ffffff"/>
        </w:rPr>
      </w:pP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Оборудование: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 МУ по выполнению практической работы №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3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, раздаточный материал, компьютеры, совместимые с IBM PC.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</w:p>
    <w:p>
      <w:pPr>
        <w:pStyle w:val="1848"/>
        <w:pBdr/>
        <w:shd w:val="clear" w:color="auto" w:fill="ffffff"/>
        <w:spacing w:after="0" w:line="360" w:lineRule="auto"/>
        <w:ind/>
        <w:rPr>
          <w:rFonts w:ascii="XO Thames" w:hAnsi="XO Thames" w:cs="XO Thames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Формируемые компетенции: 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ПК 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4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.1, ПК 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  <w:t xml:space="preserve">4.3</w:t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  <w:r>
        <w:rPr>
          <w:rFonts w:ascii="XO Thames" w:hAnsi="XO Thames" w:eastAsia="XO Thames" w:cs="XO Thames"/>
          <w:b w:val="0"/>
          <w:bCs w:val="0"/>
          <w:color w:val="000000"/>
          <w:sz w:val="28"/>
          <w:szCs w:val="28"/>
          <w:shd w:val="clear" w:color="auto" w:fill="ffffff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b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 w:firstLine="567"/>
        <w:jc w:val="both"/>
        <w:rPr>
          <w:rFonts w:ascii="XO Thames" w:hAnsi="XO Thames" w:cs="XO Thames"/>
          <w:b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Технология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работы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: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Запусти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ли программу 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Офис/Project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val="en-US"/>
        </w:rPr>
        <w:t xml:space="preserve">Libr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val="en-US"/>
        </w:rPr>
        <w:t xml:space="preserve">e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Изучили интерфейс программы.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С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оздать новый проект.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19325" cy="1809750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153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219323" cy="1809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174.75pt;height:142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В появившемся окне заполнили данные о новом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проекте.  Указали название проекта, автора, дату начала проекта и краткие сведения.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49769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2983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949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67.75pt;height:232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После нажатия на кнопку «Ок» появился пустой проект.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43313" cy="2718194"/>
                <wp:effectExtent l="0" t="0" r="0" b="0"/>
                <wp:docPr id="43" name="_x0000_i10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03488" name="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643312" cy="2718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286.88pt;height:214.03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Добави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ли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в проект новую задачу. Для этого в первой строке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вве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ли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название, дату начала и дату завершения.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З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аметили, что продолжительность выполнения задачи высчитывается автоматически. Ввели только начальную дату 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количество дней в поле «Продолжительность», дата окончания будет вычислена автоматически.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4329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8046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84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67.75pt;height:14.5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  <w:lang w:eastAsia="ru-RU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Добавили в проект еще одну задачу, в поле «Предшествующие» вписали номер ранее созданной задачи — «1».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Таким образом, две задачи являются связанными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5323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340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65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67.75pt;height:36.6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Добави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ли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в план проекта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сл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е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дующие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задачи (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фазы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)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жизненно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го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цикл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а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ПО.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51"/>
        <w:numPr>
          <w:ilvl w:val="2"/>
          <w:numId w:val="9"/>
        </w:numPr>
        <w:pBdr/>
        <w:spacing w:line="360" w:lineRule="auto"/>
        <w:ind w:left="1276"/>
        <w:rPr>
          <w:rFonts w:ascii="XO Thames" w:hAnsi="XO Thames" w:cs="XO Thames"/>
          <w:i w:val="0"/>
          <w:iCs w:val="0"/>
          <w:color w:val="000000"/>
        </w:rPr>
      </w:pPr>
      <w:r>
        <w:rPr>
          <w:rFonts w:ascii="XO Thames" w:hAnsi="XO Thames" w:eastAsia="XO Thames" w:cs="XO Thames"/>
          <w:b w:val="0"/>
          <w:bCs w:val="0"/>
          <w:i w:val="0"/>
          <w:iCs w:val="0"/>
          <w:color w:val="000000"/>
          <w:sz w:val="28"/>
          <w:szCs w:val="28"/>
          <w:lang w:eastAsia="en-US"/>
        </w:rPr>
        <w:t xml:space="preserve">Системный анализ</w:t>
      </w:r>
      <w:r>
        <w:rPr>
          <w:rFonts w:ascii="XO Thames" w:hAnsi="XO Thames" w:eastAsia="XO Thames" w:cs="XO Thames"/>
          <w:b w:val="0"/>
          <w:bCs w:val="0"/>
          <w:i w:val="0"/>
          <w:iCs w:val="0"/>
          <w:color w:val="000000"/>
          <w:sz w:val="28"/>
          <w:szCs w:val="28"/>
          <w:lang w:eastAsia="en-US"/>
        </w:rPr>
      </w:r>
      <w:r>
        <w:rPr>
          <w:rFonts w:ascii="XO Thames" w:hAnsi="XO Thames" w:eastAsia="XO Thames" w:cs="XO Thames"/>
          <w:b w:val="0"/>
          <w:bCs w:val="0"/>
          <w:i w:val="0"/>
          <w:iCs w:val="0"/>
          <w:color w:val="000000"/>
          <w:sz w:val="28"/>
          <w:szCs w:val="28"/>
          <w:lang w:eastAsia="en-US"/>
        </w:rPr>
      </w:r>
    </w:p>
    <w:p>
      <w:pPr>
        <w:pStyle w:val="1851"/>
        <w:numPr>
          <w:ilvl w:val="2"/>
          <w:numId w:val="9"/>
        </w:numPr>
        <w:pBdr/>
        <w:spacing w:line="360" w:lineRule="auto"/>
        <w:ind w:left="1276"/>
        <w:rPr>
          <w:rFonts w:ascii="XO Thames" w:hAnsi="XO Thames" w:cs="XO Thames"/>
          <w:i w:val="0"/>
          <w:iCs w:val="0"/>
          <w:color w:val="000000"/>
        </w:rPr>
      </w:pPr>
      <w:r>
        <w:rPr>
          <w:rFonts w:ascii="XO Thames" w:hAnsi="XO Thames" w:eastAsia="XO Thames" w:cs="XO Thames"/>
          <w:b w:val="0"/>
          <w:bCs w:val="0"/>
          <w:i w:val="0"/>
          <w:iCs w:val="0"/>
          <w:color w:val="000000"/>
          <w:sz w:val="28"/>
          <w:szCs w:val="28"/>
          <w:lang w:eastAsia="en-US"/>
        </w:rPr>
        <w:t xml:space="preserve">Проектирование</w:t>
      </w:r>
      <w:r>
        <w:rPr>
          <w:rFonts w:ascii="XO Thames" w:hAnsi="XO Thames" w:eastAsia="XO Thames" w:cs="XO Thames"/>
          <w:b w:val="0"/>
          <w:bCs w:val="0"/>
          <w:i w:val="0"/>
          <w:iCs w:val="0"/>
          <w:color w:val="000000"/>
          <w:sz w:val="28"/>
          <w:szCs w:val="28"/>
          <w:lang w:eastAsia="en-US"/>
        </w:rPr>
      </w:r>
      <w:r>
        <w:rPr>
          <w:rFonts w:ascii="XO Thames" w:hAnsi="XO Thames" w:eastAsia="XO Thames" w:cs="XO Thames"/>
          <w:b w:val="0"/>
          <w:bCs w:val="0"/>
          <w:i w:val="0"/>
          <w:iCs w:val="0"/>
          <w:color w:val="000000"/>
          <w:sz w:val="28"/>
          <w:szCs w:val="28"/>
          <w:lang w:eastAsia="en-US"/>
        </w:rPr>
      </w:r>
    </w:p>
    <w:p>
      <w:pPr>
        <w:pStyle w:val="1954"/>
        <w:numPr>
          <w:ilvl w:val="2"/>
          <w:numId w:val="9"/>
        </w:numPr>
        <w:pBdr/>
        <w:spacing w:after="0" w:line="360" w:lineRule="auto"/>
        <w:ind w:left="1276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Кодирование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2"/>
          <w:numId w:val="9"/>
        </w:numPr>
        <w:pBdr/>
        <w:spacing w:after="0" w:line="360" w:lineRule="auto"/>
        <w:ind w:left="1276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Тестирование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2"/>
          <w:numId w:val="9"/>
        </w:numPr>
        <w:pBdr/>
        <w:spacing w:after="0" w:line="360" w:lineRule="auto"/>
        <w:ind w:left="1276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Документация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7875" cy="1971675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3330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857875" cy="197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61.25pt;height:155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Установи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ли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связи между задачами.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42848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3383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542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67.75pt;height:121.4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Созданные задачи и их связи отобразились на Диаграмме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Ганта.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73416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1990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873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67.75pt;height:68.7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Добавили к задачам исполнителей.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Отметили, что исполнители являются ресурсами проекта. Перешли к вкладке «Ресурсы».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954"/>
        <w:pBdr/>
        <w:spacing w:after="0" w:line="360" w:lineRule="auto"/>
        <w:ind w:left="0"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1371600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5025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914775" cy="137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308.25pt;height:108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В диалоговом окне появилось таблица с ресурсами проекта. Добави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ли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в проект двух исполнителей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1464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3311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561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67.75pt;height:44.2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Назначи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ли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исполнителей проекта, вписав их имена в соответствующее поле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40562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5758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140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67.75pt;height:89.8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Н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азначенные исполнители отобразились на Диаграмме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Ганта (рис. 13).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 w:firstLine="0" w:left="720"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41685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81862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1141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67.75pt;height:89.9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В программе присутствует возможность фильтрации задач на Диаграмме Ганта, а также изменение масштаба отображения временной шкалы.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 w:firstLine="0" w:left="720"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14475" cy="733425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7865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514475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119.25pt;height:57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Двойной клик мышью по задаче вызывает окно свойств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этой задачи. Вкладка общие позволяет получить информацию о названии, продолжительности и проценте выполнения.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00694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9015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4000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67.75pt;height:315.0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Вкладки «Предыдущие» и «Последующие»  получили информацию о связанных задачах. Интерес может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представлять вкладка «Ресурсы», на которой будут отображаться исполнители задачи.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 w:firstLine="0" w:left="720"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71925" cy="4067175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0466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971925" cy="406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312.75pt;height:320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center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Создали сетевой график с помощью пиктограммы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  <w:t xml:space="preserve"> </w:t>
      </w: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000" cy="323850"/>
                <wp:effectExtent l="0" t="0" r="0" b="0"/>
                <wp:docPr id="56" name="_x0000_i10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210279" name=""/>
                        <pic:cNvPicPr/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80999" cy="323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30.00pt;height:25.50pt;mso-wrap-distance-left:0.00pt;mso-wrap-distance-top:0.00pt;mso-wrap-distance-right:0.00pt;mso-wrap-distance-bottom:0.00pt;z-index:1;" stroked="f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 w:firstLine="0" w:left="720"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lang w:eastAsia="ru-RU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6112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3059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626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67.75pt;height:49.3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Style w:val="1848"/>
        <w:numPr>
          <w:ilvl w:val="0"/>
          <w:numId w:val="7"/>
        </w:num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После завершения планирования прое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кта  сохранили результаты работы.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b/>
          <w:bCs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Задания для самостоятельной работы: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b/>
          <w:bCs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Задание 1. 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Проект «Задание»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b w:val="0"/>
          <w:bCs w:val="0"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1.1 Создать  сетевой  график и диаграмму Ганта работ для данного проекта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Style w:val="1848"/>
        <w:pBdr/>
        <w:spacing w:after="0" w:line="360" w:lineRule="auto"/>
        <w:ind/>
        <w:jc w:val="both"/>
        <w:rPr>
          <w:rFonts w:ascii="XO Thames" w:hAnsi="XO Thames" w:cs="XO Thames"/>
          <w:b w:val="0"/>
          <w:bCs w:val="0"/>
          <w:sz w:val="24"/>
          <w:szCs w:val="24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hd w:val="nil" w:color="000000"/>
        <w:spacing w:line="360" w:lineRule="auto"/>
        <w:ind/>
        <w:rPr>
          <w:rFonts w:ascii="XO Thames" w:hAnsi="XO Thames" w:cs="XO Thames"/>
          <w:b w:val="0"/>
          <w:bCs w:val="0"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Таблица 1 – Описание проекта 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«Задание»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tbl>
      <w:tblPr>
        <w:tblStyle w:val="170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37"/>
        <w:gridCol w:w="2750"/>
        <w:gridCol w:w="1923"/>
        <w:gridCol w:w="2660"/>
      </w:tblGrid>
      <w:tr>
        <w:trPr>
          <w:trHeight w:val="462"/>
        </w:trPr>
        <w:tc>
          <w:tcPr>
            <w:tcBorders/>
            <w:tcW w:w="2237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Название работы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Продолжительность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Зависимость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XO Thames" w:hAnsi="XO Thames" w:cs="XO Thames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Ресурсы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237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Задание 1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3 дня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Инженер 3, Инженер 4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>
          <w:trHeight w:val="364"/>
        </w:trPr>
        <w:tc>
          <w:tcPr>
            <w:tcBorders/>
            <w:tcW w:w="2237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Задание 2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5 дней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1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Инженер 3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>
          <w:trHeight w:val="490"/>
        </w:trPr>
        <w:tc>
          <w:tcPr>
            <w:tcBorders/>
            <w:tcW w:w="223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Задание 3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4 дня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1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Инженер 4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237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Задание 4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10 дней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2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Инженер 3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237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Задание 5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3 дня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4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Инженер 4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>
          <w:trHeight w:val="439"/>
        </w:trPr>
        <w:tc>
          <w:tcPr>
            <w:tcBorders/>
            <w:tcW w:w="2237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Задание 6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5 дней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3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Инженер 3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>
          <w:trHeight w:val="439"/>
        </w:trPr>
        <w:tc>
          <w:tcPr>
            <w:tcBorders/>
            <w:tcW w:w="223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Задание 7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2 дня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5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Инженер 4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  <w:tr>
        <w:trPr>
          <w:trHeight w:val="439"/>
        </w:trPr>
        <w:tc>
          <w:tcPr>
            <w:tcBorders/>
            <w:tcW w:w="223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Задание 8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75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left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5 дней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23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360" w:lineRule="auto"/>
              <w:ind/>
              <w:contextualSpacing w:val="false"/>
              <w:jc w:val="center"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6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6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XO Thames" w:hAnsi="XO Thames" w:cs="XO Thames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  <w:t xml:space="preserve">Инженер 3</w:t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XO Thames" w:hAnsi="XO Thames" w:eastAsia="XO Thames" w:cs="XO Thames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XO Thames" w:hAnsi="XO Thames" w:cs="XO Thames"/>
          <w:b/>
          <w:bCs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b/>
          <w:bCs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56402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63571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125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67.75pt;height:98.9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b w:val="0"/>
          <w:bCs w:val="0"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1.2 Если Задание 6 будет выполняться не 5 дней, а 15. Как измениться сетевой график и 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диаграмма Ганта ?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b w:val="0"/>
          <w:bCs w:val="0"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4106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37689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774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67.75pt;height:60.9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b w:val="0"/>
          <w:bCs w:val="0"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both"/>
        <w:rPr>
          <w:rFonts w:ascii="XO Thames" w:hAnsi="XO Thames" w:cs="XO Thames"/>
          <w:b w:val="0"/>
          <w:bCs w:val="0"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  <w:t xml:space="preserve">1.3 Добавить затраты по ресурсам: ставка Инженера - 200 р./ч, ставка сверхурочных - 300 р/ч.</w: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left"/>
        <w:rPr>
          <w:rFonts w:ascii="XO Thames" w:hAnsi="XO Thames" w:cs="XO Thames"/>
          <w:b w:val="0"/>
          <w:bCs w:val="0"/>
          <w:sz w:val="24"/>
          <w:szCs w:val="24"/>
          <w:highlight w:val="none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82145" cy="1209675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4541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rcRect l="6075" t="0" r="1554" b="0"/>
                        <a:stretch/>
                      </pic:blipFill>
                      <pic:spPr bwMode="auto">
                        <a:xfrm flipH="0" flipV="0">
                          <a:off x="0" y="0"/>
                          <a:ext cx="4282144" cy="120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337.18pt;height:95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Контрольные вопросы: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1.  Что такое ProjectLibre?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ProjectLibre — это бесплатное программное обеспечение для управления проектами, альтернативное Microsoft Project. Оно позволяет пользователям планировать, отслеживать и управлять проектами, предоставляет широкий набор инструментов для создания диаграмм 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Ганта, управления ресурсами и выработки отчетов.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2. Что представляет собой проект в ProjectLibre?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Проект в ProjectLibre — это временная работа, предназначенная для создания уникального продукта, услуги или результата. Он имеет четко определенные цели, сроки и ресурсы. В проекте входят все его элементы, такие как задачи, ресурсы и возможности для отс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леживания прогресса.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3.   Что представляет собой работа в ProjectLibre?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Работа в ProjectLibre относится к конкретному объему времени или усилий, затраченных на выполнение задач в рамках проекта. Обычно работа измеряется в человеко-часах или дни и помогает определить объём ресурсов, необходимых для завершения задач.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4.Что обычно подразумеваются под ресурсами?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Ресурсы в ProjectLibre включают людей, оборудование, материалы и финансовые средства, необходимые для выполнения проекта. Они могут быть как затратными (финансами), так и безвозмездными (временем и усилиями исполнителей).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5. Что такое Диаграмма Ганта?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Диаграмма Ганта — это визуальное представление графика проекта, показывающее задачи, сроки их выполнения и взаимосвязи между ними. Она позволяет легко отслеживать прогресс, планировать ресурсы и определять зависимости между задачами.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6.Какие этапы присутствуют в календарном плане проекта?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Календарный план проекта обычно включает следующие этапы: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    Определение задач и их последовательности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    Оценка продолжительности задач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    Назначение ресурсов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    Установление зависимостей между задачами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    Создание графика и временных рамок проекта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rPr>
          <w:rFonts w:ascii="XO Thames" w:hAnsi="XO Thames" w:cs="XO Thames"/>
          <w:b w:val="0"/>
          <w:bCs w:val="0"/>
          <w:sz w:val="28"/>
          <w:szCs w:val="28"/>
        </w:rPr>
      </w:pPr>
      <w:r>
        <w:rPr>
          <w:rFonts w:ascii="XO Thames" w:hAnsi="XO Thames" w:eastAsia="XO Thames" w:cs="XO Thames"/>
          <w:b w:val="0"/>
          <w:bCs w:val="0"/>
          <w:sz w:val="28"/>
          <w:szCs w:val="28"/>
        </w:rPr>
        <w:t xml:space="preserve">        Контроль за выполнением задач и возможные корректировки.</w:t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  <w:r>
        <w:rPr>
          <w:rFonts w:ascii="XO Thames" w:hAnsi="XO Thames" w:eastAsia="XO Thames" w:cs="XO Thames"/>
          <w:b w:val="0"/>
          <w:bCs w:val="0"/>
          <w:sz w:val="28"/>
          <w:szCs w:val="28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numFmt w:val="decimal"/>
        <w:numRestart w:val="continuous"/>
      </w:footnotePr>
      <w:endnotePr>
        <w:numFmt w:val="lowerRoman"/>
      </w:endnotePr>
      <w:type w:val="nextPage"/>
      <w:pgSz w:h="16838" w:orient="landscape" w:w="11906"/>
      <w:pgMar w:top="567" w:right="851" w:bottom="1702" w:left="1418" w:header="57" w:footer="57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XO Thames">
    <w:panose1 w:val="02020603050405020304"/>
  </w:font>
  <w:font w:name="GOST type A">
    <w:panose1 w:val="020B0606020202030204"/>
  </w:font>
  <w:font w:name="SimSun">
    <w:panose1 w:val="02000506000000020000"/>
  </w:font>
  <w:font w:name="Tahoma">
    <w:panose1 w:val="020B060403050404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Noto Sans Devanagari">
    <w:panose1 w:val="020B0502040504020204"/>
  </w:font>
  <w:font w:name="Cambria">
    <w:panose1 w:val="02040503050406030204"/>
  </w:font>
  <w:font w:name="Times New Roman">
    <w:panose1 w:val="02020603050405020304"/>
  </w:font>
  <w:font w:name="Calibri">
    <w:panose1 w:val="020F0502020204030204"/>
  </w:font>
  <w:font w:name="PT Astra Serif">
    <w:panose1 w:val="020A0603040505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953"/>
      <w:pBdr/>
      <w:spacing w:after="200" w:before="0"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953"/>
      <w:pBdr/>
      <w:spacing w:after="200" w:before="0"/>
      <w:ind/>
      <w:rPr>
        <w:lang w:val="ru-RU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2" behindDoc="1" locked="0" layoutInCell="0" allowOverlap="1">
              <wp:simplePos x="0" y="0"/>
              <wp:positionH relativeFrom="column">
                <wp:posOffset>168910</wp:posOffset>
              </wp:positionH>
              <wp:positionV relativeFrom="paragraph">
                <wp:posOffset>-1301114</wp:posOffset>
              </wp:positionV>
              <wp:extent cx="635" cy="532765"/>
              <wp:effectExtent l="0" t="0" r="0" b="0"/>
              <wp:wrapNone/>
              <wp:docPr id="3" name="_x0000_s10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" cy="53276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1" o:spid="_x0000_s21" style="position:absolute;left:0;text-align:left;z-index:-250609662;mso-wrap-distance-left:9.00pt;mso-wrap-distance-top:0.00pt;mso-wrap-distance-right:9.00pt;mso-wrap-distance-bottom:0.00pt;visibility:visible;" from="13.3pt,-102.4pt" to="13.3pt,-60.5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1" behindDoc="1" locked="0" layoutInCell="0" allowOverlap="1">
              <wp:simplePos x="0" y="0"/>
              <wp:positionH relativeFrom="column">
                <wp:posOffset>-154939</wp:posOffset>
              </wp:positionH>
              <wp:positionV relativeFrom="paragraph">
                <wp:posOffset>-1306194</wp:posOffset>
              </wp:positionV>
              <wp:extent cx="6577965" cy="0"/>
              <wp:effectExtent l="0" t="0" r="0" b="0"/>
              <wp:wrapNone/>
              <wp:docPr id="4" name="_x0000_s10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577965" cy="0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2" o:spid="_x0000_s22" style="position:absolute;left:0;text-align:left;z-index:-250609661;mso-wrap-distance-left:9.00pt;mso-wrap-distance-top:0.00pt;mso-wrap-distance-right:9.00pt;mso-wrap-distance-bottom:0.00pt;visibility:visible;" from="-12.2pt,-102.8pt" to="505.8pt,-102.8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0" behindDoc="1" locked="0" layoutInCell="0" allowOverlap="1">
              <wp:simplePos x="0" y="0"/>
              <wp:positionH relativeFrom="column">
                <wp:posOffset>561975</wp:posOffset>
              </wp:positionH>
              <wp:positionV relativeFrom="paragraph">
                <wp:posOffset>-1296669</wp:posOffset>
              </wp:positionV>
              <wp:extent cx="635" cy="1435735"/>
              <wp:effectExtent l="0" t="0" r="0" b="0"/>
              <wp:wrapNone/>
              <wp:docPr id="5" name="_x0000_s10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" cy="14357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3" o:spid="_x0000_s23" style="position:absolute;left:0;text-align:left;z-index:-250609660;mso-wrap-distance-left:9.00pt;mso-wrap-distance-top:0.00pt;mso-wrap-distance-right:9.00pt;mso-wrap-distance-bottom:0.00pt;visibility:visible;" from="44.2pt,-102.1pt" to="44.3pt,11.0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59" behindDoc="1" locked="0" layoutInCell="0" allowOverlap="1">
              <wp:simplePos x="0" y="0"/>
              <wp:positionH relativeFrom="column">
                <wp:posOffset>1462405</wp:posOffset>
              </wp:positionH>
              <wp:positionV relativeFrom="paragraph">
                <wp:posOffset>-1296669</wp:posOffset>
              </wp:positionV>
              <wp:extent cx="635" cy="1435735"/>
              <wp:effectExtent l="0" t="0" r="0" b="0"/>
              <wp:wrapNone/>
              <wp:docPr id="6" name="_x0000_s1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" cy="14357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4" o:spid="_x0000_s24" style="position:absolute;left:0;text-align:left;z-index:-250609659;mso-wrap-distance-left:9.00pt;mso-wrap-distance-top:0.00pt;mso-wrap-distance-right:9.00pt;mso-wrap-distance-bottom:0.00pt;visibility:visible;" from="115.1pt,-102.1pt" to="115.2pt,11.0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58" behindDoc="1" locked="0" layoutInCell="0" allowOverlap="1">
              <wp:simplePos x="0" y="0"/>
              <wp:positionH relativeFrom="column">
                <wp:posOffset>2002155</wp:posOffset>
              </wp:positionH>
              <wp:positionV relativeFrom="paragraph">
                <wp:posOffset>-1296669</wp:posOffset>
              </wp:positionV>
              <wp:extent cx="635" cy="1435735"/>
              <wp:effectExtent l="0" t="0" r="0" b="0"/>
              <wp:wrapNone/>
              <wp:docPr id="7" name="_x0000_s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" cy="14357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5" o:spid="_x0000_s25" style="position:absolute;left:0;text-align:left;z-index:-250609658;mso-wrap-distance-left:9.00pt;mso-wrap-distance-top:0.00pt;mso-wrap-distance-right:9.00pt;mso-wrap-distance-bottom:0.00pt;visibility:visible;" from="157.7pt,-102.1pt" to="157.7pt,11.0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57" behindDoc="1" locked="0" layoutInCell="0" allowOverlap="1">
              <wp:simplePos x="0" y="0"/>
              <wp:positionH relativeFrom="column">
                <wp:posOffset>2362200</wp:posOffset>
              </wp:positionH>
              <wp:positionV relativeFrom="paragraph">
                <wp:posOffset>-1301114</wp:posOffset>
              </wp:positionV>
              <wp:extent cx="635" cy="1435100"/>
              <wp:effectExtent l="0" t="0" r="0" b="0"/>
              <wp:wrapNone/>
              <wp:docPr id="8" name="_x0000_s1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" cy="1435100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6" o:spid="_x0000_s26" style="position:absolute;left:0;text-align:left;z-index:-250609657;mso-wrap-distance-left:9.00pt;mso-wrap-distance-top:0.00pt;mso-wrap-distance-right:9.00pt;mso-wrap-distance-bottom:0.00pt;visibility:visible;" from="186.0pt,-102.4pt" to="186.1pt,10.6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56" behindDoc="1" locked="0" layoutInCell="0" allowOverlap="1">
              <wp:simplePos x="0" y="0"/>
              <wp:positionH relativeFrom="column">
                <wp:posOffset>5062855</wp:posOffset>
              </wp:positionH>
              <wp:positionV relativeFrom="paragraph">
                <wp:posOffset>-759459</wp:posOffset>
              </wp:positionV>
              <wp:extent cx="1270" cy="356235"/>
              <wp:effectExtent l="0" t="0" r="0" b="0"/>
              <wp:wrapNone/>
              <wp:docPr id="9" name="_x0000_s10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70" cy="3562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7" o:spid="_x0000_s27" style="position:absolute;left:0;text-align:left;z-index:-250609656;mso-wrap-distance-left:9.00pt;mso-wrap-distance-top:0.00pt;mso-wrap-distance-right:9.00pt;mso-wrap-distance-bottom:0.00pt;visibility:visible;" from="398.6pt,-59.8pt" to="398.8pt,-31.7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55" behindDoc="1" locked="0" layoutInCell="0" allowOverlap="1">
              <wp:simplePos x="0" y="0"/>
              <wp:positionH relativeFrom="column">
                <wp:posOffset>-154939</wp:posOffset>
              </wp:positionH>
              <wp:positionV relativeFrom="paragraph">
                <wp:posOffset>-218439</wp:posOffset>
              </wp:positionV>
              <wp:extent cx="2510790" cy="1270"/>
              <wp:effectExtent l="0" t="0" r="0" b="0"/>
              <wp:wrapNone/>
              <wp:docPr id="10" name="_x0000_s10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510790" cy="127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8" o:spid="_x0000_s28" style="position:absolute;left:0;text-align:left;z-index:-250609655;mso-wrap-distance-left:9.00pt;mso-wrap-distance-top:0.00pt;mso-wrap-distance-right:9.00pt;mso-wrap-distance-bottom:0.00pt;visibility:visible;" from="-12.2pt,-17.2pt" to="185.5pt,-17.1pt" filled="f" strokecolor="#000000" strokeweight="0.99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54" behindDoc="1" locked="0" layoutInCell="0" allowOverlap="1">
              <wp:simplePos x="0" y="0"/>
              <wp:positionH relativeFrom="column">
                <wp:posOffset>-154939</wp:posOffset>
              </wp:positionH>
              <wp:positionV relativeFrom="paragraph">
                <wp:posOffset>-36829</wp:posOffset>
              </wp:positionV>
              <wp:extent cx="2510790" cy="635"/>
              <wp:effectExtent l="0" t="0" r="0" b="0"/>
              <wp:wrapNone/>
              <wp:docPr id="11" name="_x0000_s10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9" o:spid="_x0000_s29" style="position:absolute;left:0;text-align:left;z-index:-250609654;mso-wrap-distance-left:9.00pt;mso-wrap-distance-top:0.00pt;mso-wrap-distance-right:9.00pt;mso-wrap-distance-bottom:0.00pt;visibility:visible;" from="-12.2pt,-2.9pt" to="185.5pt,-2.8pt" filled="f" strokecolor="#000000" strokeweight="0.99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53" behindDoc="1" locked="0" layoutInCell="0" allowOverlap="1">
              <wp:simplePos x="0" y="0"/>
              <wp:positionH relativeFrom="column">
                <wp:posOffset>-140334</wp:posOffset>
              </wp:positionH>
              <wp:positionV relativeFrom="paragraph">
                <wp:posOffset>-927099</wp:posOffset>
              </wp:positionV>
              <wp:extent cx="290195" cy="158115"/>
              <wp:effectExtent l="0" t="0" r="0" b="0"/>
              <wp:wrapNone/>
              <wp:docPr id="12" name="_x0000_s10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90195" cy="158114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Изм</w:t>
                          </w:r>
                          <w:r>
                            <w:rPr>
                              <w:rFonts w:ascii="GOST type A" w:hAnsi="GOST type A" w:cs="GOST type A"/>
                              <w:sz w:val="18"/>
                            </w:rPr>
                            <w:t xml:space="preserve">.</w:t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30" o:spid="_x0000_s30" o:spt="202" type="#_x0000_t202" style="position:absolute;z-index:-250609653;o:allowoverlap:true;o:allowincell:false;mso-position-horizontal-relative:text;margin-left:-11.05pt;mso-position-horizontal:absolute;mso-position-vertical-relative:text;margin-top:-73.00pt;mso-position-vertical:absolute;width:22.85pt;height:12.45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Изм</w:t>
                    </w:r>
                    <w:r>
                      <w:rPr>
                        <w:rFonts w:ascii="GOST type A" w:hAnsi="GOST type A" w:cs="GOST type A"/>
                        <w:sz w:val="18"/>
                      </w:rPr>
                      <w:t xml:space="preserve">.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52" behindDoc="1" locked="0" layoutInCell="0" allowOverlap="1">
              <wp:simplePos x="0" y="0"/>
              <wp:positionH relativeFrom="column">
                <wp:posOffset>187960</wp:posOffset>
              </wp:positionH>
              <wp:positionV relativeFrom="paragraph">
                <wp:posOffset>-927099</wp:posOffset>
              </wp:positionV>
              <wp:extent cx="361950" cy="158115"/>
              <wp:effectExtent l="0" t="0" r="0" b="0"/>
              <wp:wrapNone/>
              <wp:docPr id="13" name="_x0000_s1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61950" cy="158114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Лист</w:t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31" o:spid="_x0000_s31" o:spt="202" type="#_x0000_t202" style="position:absolute;z-index:-250609652;o:allowoverlap:true;o:allowincell:false;mso-position-horizontal-relative:text;margin-left:14.80pt;mso-position-horizontal:absolute;mso-position-vertical-relative:text;margin-top:-73.00pt;mso-position-vertical:absolute;width:28.50pt;height:12.45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Лист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51" behindDoc="1" locked="0" layoutInCell="0" allowOverlap="1">
              <wp:simplePos x="0" y="0"/>
              <wp:positionH relativeFrom="column">
                <wp:posOffset>588645</wp:posOffset>
              </wp:positionH>
              <wp:positionV relativeFrom="paragraph">
                <wp:posOffset>-927099</wp:posOffset>
              </wp:positionV>
              <wp:extent cx="847090" cy="158115"/>
              <wp:effectExtent l="0" t="0" r="0" b="0"/>
              <wp:wrapNone/>
              <wp:docPr id="14" name="_x0000_s10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47090" cy="158114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  <a:round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№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докум.</w:t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32" o:spid="_x0000_s32" o:spt="202" type="#_x0000_t202" style="position:absolute;z-index:-250609651;o:allowoverlap:true;o:allowincell:false;mso-position-horizontal-relative:text;margin-left:46.35pt;mso-position-horizontal:absolute;mso-position-vertical-relative:text;margin-top:-73.00pt;mso-position-vertical:absolute;width:66.70pt;height:12.45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№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докум.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50" behindDoc="1" locked="0" layoutInCell="0" allowOverlap="1">
              <wp:simplePos x="0" y="0"/>
              <wp:positionH relativeFrom="column">
                <wp:posOffset>1483360</wp:posOffset>
              </wp:positionH>
              <wp:positionV relativeFrom="paragraph">
                <wp:posOffset>-927099</wp:posOffset>
              </wp:positionV>
              <wp:extent cx="504825" cy="158115"/>
              <wp:effectExtent l="0" t="0" r="0" b="0"/>
              <wp:wrapNone/>
              <wp:docPr id="15" name="_x0000_s10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504825" cy="158114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Подпись</w:t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33" o:spid="_x0000_s33" o:spt="202" type="#_x0000_t202" style="position:absolute;z-index:-250609650;o:allowoverlap:true;o:allowincell:false;mso-position-horizontal-relative:text;margin-left:116.80pt;mso-position-horizontal:absolute;mso-position-vertical-relative:text;margin-top:-73.00pt;mso-position-vertical:absolute;width:39.75pt;height:12.45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Подпись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49" behindDoc="1" locked="0" layoutInCell="0" allowOverlap="1">
              <wp:simplePos x="0" y="0"/>
              <wp:positionH relativeFrom="column">
                <wp:posOffset>2017395</wp:posOffset>
              </wp:positionH>
              <wp:positionV relativeFrom="paragraph">
                <wp:posOffset>-927099</wp:posOffset>
              </wp:positionV>
              <wp:extent cx="328930" cy="158115"/>
              <wp:effectExtent l="0" t="0" r="0" b="0"/>
              <wp:wrapNone/>
              <wp:docPr id="16" name="_x0000_s10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28930" cy="158114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  <a:round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Дата</w:t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34" o:spid="_x0000_s34" o:spt="202" type="#_x0000_t202" style="position:absolute;z-index:-250609649;o:allowoverlap:true;o:allowincell:false;mso-position-horizontal-relative:text;margin-left:158.85pt;mso-position-horizontal:absolute;mso-position-vertical-relative:text;margin-top:-73.00pt;mso-position-vertical:absolute;width:25.90pt;height:12.45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Дата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48" behindDoc="1" locked="0" layoutInCell="0" allowOverlap="1">
              <wp:simplePos x="0" y="0"/>
              <wp:positionH relativeFrom="column">
                <wp:posOffset>5089525</wp:posOffset>
              </wp:positionH>
              <wp:positionV relativeFrom="paragraph">
                <wp:posOffset>-749299</wp:posOffset>
              </wp:positionV>
              <wp:extent cx="485140" cy="157480"/>
              <wp:effectExtent l="0" t="0" r="0" b="0"/>
              <wp:wrapNone/>
              <wp:docPr id="17" name="_x0000_s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Лист</w:t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35" o:spid="_x0000_s35" o:spt="202" type="#_x0000_t202" style="position:absolute;z-index:-250609648;o:allowoverlap:true;o:allowincell:false;mso-position-horizontal-relative:text;margin-left:400.75pt;mso-position-horizontal:absolute;mso-position-vertical-relative:text;margin-top:-59.00pt;mso-position-vertical:absolute;width:38.20pt;height:12.40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Лист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47" behindDoc="1" locked="0" layoutInCell="0" allowOverlap="1">
              <wp:simplePos x="0" y="0"/>
              <wp:positionH relativeFrom="column">
                <wp:posOffset>5089525</wp:posOffset>
              </wp:positionH>
              <wp:positionV relativeFrom="paragraph">
                <wp:posOffset>-561974</wp:posOffset>
              </wp:positionV>
              <wp:extent cx="485140" cy="158115"/>
              <wp:effectExtent l="0" t="0" r="0" b="0"/>
              <wp:wrapNone/>
              <wp:docPr id="18" name="_x0000_s10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85140" cy="158114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1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36" o:spid="_x0000_s36" o:spt="202" type="#_x0000_t202" style="position:absolute;z-index:-250609647;o:allowoverlap:true;o:allowincell:false;mso-position-horizontal-relative:text;margin-left:400.75pt;mso-position-horizontal:absolute;mso-position-vertical-relative:text;margin-top:-44.25pt;mso-position-vertical:absolute;width:38.20pt;height:12.45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1</w:t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46" behindDoc="1" locked="0" layoutInCell="0" allowOverlap="1">
              <wp:simplePos x="0" y="0"/>
              <wp:positionH relativeFrom="column">
                <wp:posOffset>2398395</wp:posOffset>
              </wp:positionH>
              <wp:positionV relativeFrom="paragraph">
                <wp:posOffset>-1148079</wp:posOffset>
              </wp:positionV>
              <wp:extent cx="4004945" cy="243840"/>
              <wp:effectExtent l="0" t="0" r="0" b="0"/>
              <wp:wrapNone/>
              <wp:docPr id="19" name="_x0000_s10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004945" cy="2438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line="360" w:lineRule="auto"/>
                            <w:ind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Практическая работа №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 xml:space="preserve"> 3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r>
                        </w:p>
                        <w:p>
                          <w:pPr>
                            <w:pStyle w:val="1848"/>
                            <w:pBdr/>
                            <w:spacing/>
                            <w:ind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r>
                        </w:p>
                        <w:p>
                          <w:pPr>
                            <w:pStyle w:val="1848"/>
                            <w:widowControl w:val="true"/>
                            <w:pBdr/>
                            <w:spacing w:after="200" w:before="0" w:line="276" w:lineRule="auto"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37" o:spid="_x0000_s37" o:spt="202" type="#_x0000_t202" style="position:absolute;z-index:-250609646;o:allowoverlap:true;o:allowincell:false;mso-position-horizontal-relative:text;margin-left:188.85pt;mso-position-horizontal:absolute;mso-position-vertical-relative:text;margin-top:-90.40pt;mso-position-vertical:absolute;width:315.35pt;height:19.20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line="360" w:lineRule="auto"/>
                      <w:ind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Практическая работа №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 xml:space="preserve"> 3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r>
                  </w:p>
                  <w:p>
                    <w:pPr>
                      <w:pStyle w:val="1848"/>
                      <w:pBdr/>
                      <w:spacing/>
                      <w:ind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r>
                  </w:p>
                  <w:p>
                    <w:pPr>
                      <w:pStyle w:val="1848"/>
                      <w:widowControl w:val="true"/>
                      <w:pBdr/>
                      <w:spacing w:after="200" w:before="0" w:line="276" w:lineRule="auto"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45" behindDoc="1" locked="0" layoutInCell="0" allowOverlap="1">
              <wp:simplePos x="0" y="0"/>
              <wp:positionH relativeFrom="column">
                <wp:posOffset>-154304</wp:posOffset>
              </wp:positionH>
              <wp:positionV relativeFrom="paragraph">
                <wp:posOffset>-762634</wp:posOffset>
              </wp:positionV>
              <wp:extent cx="6577965" cy="635"/>
              <wp:effectExtent l="0" t="0" r="0" b="0"/>
              <wp:wrapNone/>
              <wp:docPr id="20" name="_x0000_s10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38" o:spid="_x0000_s38" style="position:absolute;left:0;text-align:left;z-index:-250609645;mso-wrap-distance-left:9.00pt;mso-wrap-distance-top:0.00pt;mso-wrap-distance-right:9.00pt;mso-wrap-distance-bottom:0.00pt;visibility:visible;" from="-12.1pt,-60.0pt" to="505.8pt,-60.0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44" behindDoc="1" locked="0" layoutInCell="0" allowOverlap="1">
              <wp:simplePos x="0" y="0"/>
              <wp:positionH relativeFrom="column">
                <wp:posOffset>-149859</wp:posOffset>
              </wp:positionH>
              <wp:positionV relativeFrom="paragraph">
                <wp:posOffset>-942974</wp:posOffset>
              </wp:positionV>
              <wp:extent cx="2510790" cy="635"/>
              <wp:effectExtent l="0" t="0" r="0" b="0"/>
              <wp:wrapNone/>
              <wp:docPr id="21" name="_x0000_s10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39" o:spid="_x0000_s39" style="position:absolute;left:0;text-align:left;z-index:-250609644;mso-wrap-distance-left:9.00pt;mso-wrap-distance-top:0.00pt;mso-wrap-distance-right:9.00pt;mso-wrap-distance-bottom:0.00pt;visibility:visible;" from="-11.8pt,-74.2pt" to="185.9pt,-74.2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43" behindDoc="1" locked="0" layoutInCell="0" allowOverlap="1">
              <wp:simplePos x="0" y="0"/>
              <wp:positionH relativeFrom="column">
                <wp:posOffset>-154939</wp:posOffset>
              </wp:positionH>
              <wp:positionV relativeFrom="paragraph">
                <wp:posOffset>-1125219</wp:posOffset>
              </wp:positionV>
              <wp:extent cx="2510790" cy="635"/>
              <wp:effectExtent l="0" t="0" r="0" b="0"/>
              <wp:wrapNone/>
              <wp:docPr id="22" name="_x0000_s10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miter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40" o:spid="_x0000_s40" style="position:absolute;left:0;text-align:left;z-index:-250609643;mso-wrap-distance-left:9.00pt;mso-wrap-distance-top:0.00pt;mso-wrap-distance-right:9.00pt;mso-wrap-distance-bottom:0.00pt;visibility:visible;" from="-12.2pt,-88.6pt" to="185.5pt,-88.5pt" filled="f" strokecolor="#000000" strokeweight="0.99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42" behindDoc="1" locked="0" layoutInCell="0" allowOverlap="1">
              <wp:simplePos x="0" y="0"/>
              <wp:positionH relativeFrom="column">
                <wp:posOffset>-154939</wp:posOffset>
              </wp:positionH>
              <wp:positionV relativeFrom="paragraph">
                <wp:posOffset>-400684</wp:posOffset>
              </wp:positionV>
              <wp:extent cx="2510790" cy="635"/>
              <wp:effectExtent l="0" t="0" r="0" b="0"/>
              <wp:wrapNone/>
              <wp:docPr id="23" name="_x0000_s10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miter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41" o:spid="_x0000_s41" style="position:absolute;left:0;text-align:left;z-index:-250609642;mso-wrap-distance-left:9.00pt;mso-wrap-distance-top:0.00pt;mso-wrap-distance-right:9.00pt;mso-wrap-distance-bottom:0.00pt;visibility:visible;" from="-12.2pt,-31.5pt" to="185.5pt,-31.5pt" filled="f" strokecolor="#000000" strokeweight="0.99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41" behindDoc="1" locked="0" layoutInCell="0" allowOverlap="1">
              <wp:simplePos x="0" y="0"/>
              <wp:positionH relativeFrom="column">
                <wp:posOffset>-154939</wp:posOffset>
              </wp:positionH>
              <wp:positionV relativeFrom="paragraph">
                <wp:posOffset>-582929</wp:posOffset>
              </wp:positionV>
              <wp:extent cx="2510790" cy="635"/>
              <wp:effectExtent l="0" t="0" r="0" b="0"/>
              <wp:wrapNone/>
              <wp:docPr id="24" name="_x0000_s10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42" o:spid="_x0000_s42" style="position:absolute;left:0;text-align:left;z-index:-250609641;mso-wrap-distance-left:9.00pt;mso-wrap-distance-top:0.00pt;mso-wrap-distance-right:9.00pt;mso-wrap-distance-bottom:0.00pt;visibility:visible;" from="-12.2pt,-45.9pt" to="185.5pt,-45.8pt" filled="f" strokecolor="#000000" strokeweight="0.99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64" behindDoc="0" locked="0" layoutInCell="0" allowOverlap="1">
              <wp:simplePos x="0" y="0"/>
              <wp:positionH relativeFrom="column">
                <wp:posOffset>-144779</wp:posOffset>
              </wp:positionH>
              <wp:positionV relativeFrom="paragraph">
                <wp:posOffset>-793123</wp:posOffset>
              </wp:positionV>
              <wp:extent cx="1580515" cy="342900"/>
              <wp:effectExtent l="0" t="0" r="0" b="0"/>
              <wp:wrapNone/>
              <wp:docPr id="25" name="_x0000_s1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580514" cy="342900"/>
                        <a:chOff x="0" y="0"/>
                        <a:chExt cx="1580514" cy="342900"/>
                      </a:xfrm>
                    </wpg:grpSpPr>
                    <wps:wsp>
                      <wps:cNvPr id="0" name=""/>
                      <wps:cNvSpPr txBox="1"/>
                      <wps:spPr bwMode="auto">
                        <a:xfrm>
                          <a:off x="0" y="48903"/>
                          <a:ext cx="699769" cy="1587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pP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  <w:t xml:space="preserve"> Разраб.</w:t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" name=""/>
                      <wps:cNvSpPr txBox="1"/>
                      <wps:spPr bwMode="auto">
                        <a:xfrm flipH="0" flipV="0">
                          <a:off x="733424" y="0"/>
                          <a:ext cx="84708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Цыганков 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wpg:wgp>
                </a:graphicData>
              </a:graphic>
            </wp:anchor>
          </w:drawing>
        </mc:Choice>
        <mc:Fallback>
          <w:pict>
            <v:group id="group 43" o:spid="_x0000_s0000" style="position:absolute;z-index:251658264;o:allowoverlap:true;o:allowincell:false;mso-position-horizontal-relative:text;margin-left:-11.40pt;mso-position-horizontal:absolute;mso-position-vertical-relative:text;margin-top:-62.45pt;mso-position-vertical:absolute;width:124.45pt;height:27.00pt;mso-wrap-distance-left:0.00pt;mso-wrap-distance-top:0.00pt;mso-wrap-distance-right:0.00pt;mso-wrap-distance-bottom:0.00pt;" coordorigin="0,0" coordsize="15805,3429">
              <v:shape id="shape 44" o:spid="_x0000_s44" o:spt="202" type="#_x0000_t202" style="position:absolute;left:0;top:489;width:6997;height:1587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rPr>
                          <w:rFonts w:ascii="Times New Roman" w:hAnsi="Times New Roman" w:eastAsia="Calibri" w:cs="Times New Roman"/>
                          <w:color w:val="auto"/>
                          <w:sz w:val="18"/>
                          <w:szCs w:val="22"/>
                          <w:lang w:val="ru-RU" w:bidi="ar-SA"/>
                        </w:rPr>
                      </w:pP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18"/>
                          <w:szCs w:val="22"/>
                          <w:lang w:val="ru-RU" w:bidi="ar-SA"/>
                        </w:rPr>
                        <w:t xml:space="preserve"> Разраб.</w:t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</w:p>
                  </w:txbxContent>
                </v:textbox>
              </v:shape>
              <v:shape id="shape 45" o:spid="_x0000_s45" o:spt="202" type="#_x0000_t202" style="position:absolute;left:7334;top:0;width:8470;height:3429;v-text-anchor:middle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t xml:space="preserve">Цыганков </w:t>
                      </w:r>
                      <w:r/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65" behindDoc="0" locked="0" layoutInCell="0" allowOverlap="1">
              <wp:simplePos x="0" y="0"/>
              <wp:positionH relativeFrom="column">
                <wp:posOffset>-145414</wp:posOffset>
              </wp:positionH>
              <wp:positionV relativeFrom="paragraph">
                <wp:posOffset>-567054</wp:posOffset>
              </wp:positionV>
              <wp:extent cx="1581785" cy="158750"/>
              <wp:effectExtent l="0" t="0" r="0" b="0"/>
              <wp:wrapNone/>
              <wp:docPr id="26" name="_x0000_s1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581785" cy="158750"/>
                        <a:chOff x="-229" y="-893"/>
                        <a:chExt cx="2491" cy="250"/>
                      </a:xfrm>
                    </wpg:grpSpPr>
                    <wps:wsp>
                      <wps:cNvPr id="0" name=""/>
                      <wps:cNvSpPr txBox="1"/>
                      <wps:spPr bwMode="auto">
                        <a:xfrm>
                          <a:off x="-228" y="-892"/>
                          <a:ext cx="110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pP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  <w:t xml:space="preserve"> Провер.</w:t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" name=""/>
                      <wps:cNvSpPr txBox="1"/>
                      <wps:spPr bwMode="auto">
                        <a:xfrm>
                          <a:off x="927" y="-892"/>
                          <a:ext cx="133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0"/>
                                <w:szCs w:val="20"/>
                                <w:lang w:val="ru-RU" w:bidi="ar-SA"/>
                              </w:rPr>
                            </w:pP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0"/>
                                <w:szCs w:val="20"/>
                                <w:lang w:val="ru-RU" w:bidi="ar-SA"/>
                              </w:rPr>
                              <w:t xml:space="preserve">Белугина С.В.</w:t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0"/>
                                <w:szCs w:val="20"/>
                                <w:lang w:val="ru-RU" w:bidi="ar-SA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0"/>
                                <w:szCs w:val="20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</wpg:wgp>
                </a:graphicData>
              </a:graphic>
            </wp:anchor>
          </w:drawing>
        </mc:Choice>
        <mc:Fallback>
          <w:pict>
            <v:group id="group 46" o:spid="_x0000_s0000" style="position:absolute;z-index:251658265;o:allowoverlap:true;o:allowincell:false;mso-position-horizontal-relative:text;margin-left:-11.45pt;mso-position-horizontal:absolute;mso-position-vertical-relative:text;margin-top:-44.65pt;mso-position-vertical:absolute;width:124.55pt;height:12.50pt;mso-wrap-distance-left:0.00pt;mso-wrap-distance-top:0.00pt;mso-wrap-distance-right:0.00pt;mso-wrap-distance-bottom:0.00pt;" coordorigin="-2,-8" coordsize="24,2">
              <v:shape id="shape 47" o:spid="_x0000_s47" o:spt="202" type="#_x0000_t202" style="position:absolute;left:-2;top:-8;width:11;height:2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rPr>
                          <w:rFonts w:ascii="Times New Roman" w:hAnsi="Times New Roman" w:eastAsia="Calibri" w:cs="Times New Roman"/>
                          <w:color w:val="auto"/>
                          <w:sz w:val="18"/>
                          <w:szCs w:val="22"/>
                          <w:lang w:val="ru-RU" w:bidi="ar-SA"/>
                        </w:rPr>
                      </w:pP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18"/>
                          <w:szCs w:val="22"/>
                          <w:lang w:val="ru-RU" w:bidi="ar-SA"/>
                        </w:rPr>
                        <w:t xml:space="preserve"> Провер.</w:t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</w:p>
                  </w:txbxContent>
                </v:textbox>
              </v:shape>
              <v:shape id="shape 48" o:spid="_x0000_s48" o:spt="202" type="#_x0000_t202" style="position:absolute;left:9;top:-8;width:13;height:2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rPr>
                          <w:rFonts w:ascii="Times New Roman" w:hAnsi="Times New Roman" w:eastAsia="Calibri" w:cs="Times New Roman"/>
                          <w:color w:val="auto"/>
                          <w:sz w:val="20"/>
                          <w:szCs w:val="20"/>
                          <w:lang w:val="ru-RU" w:bidi="ar-SA"/>
                        </w:rPr>
                      </w:pP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0"/>
                          <w:szCs w:val="20"/>
                          <w:lang w:val="ru-RU" w:bidi="ar-SA"/>
                        </w:rPr>
                        <w:t xml:space="preserve">Белугина С.В.</w:t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0"/>
                          <w:szCs w:val="20"/>
                          <w:lang w:val="ru-RU" w:bidi="ar-SA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0"/>
                          <w:szCs w:val="20"/>
                          <w:lang w:val="ru-RU" w:bidi="ar-SA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66" behindDoc="0" locked="0" layoutInCell="0" allowOverlap="1">
              <wp:simplePos x="0" y="0"/>
              <wp:positionH relativeFrom="column">
                <wp:posOffset>-145414</wp:posOffset>
              </wp:positionH>
              <wp:positionV relativeFrom="paragraph">
                <wp:posOffset>-384809</wp:posOffset>
              </wp:positionV>
              <wp:extent cx="1581785" cy="158750"/>
              <wp:effectExtent l="0" t="0" r="0" b="0"/>
              <wp:wrapNone/>
              <wp:docPr id="27" name="_x0000_s1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581785" cy="158750"/>
                        <a:chOff x="-229" y="-606"/>
                        <a:chExt cx="2491" cy="250"/>
                      </a:xfrm>
                    </wpg:grpSpPr>
                    <wps:wsp>
                      <wps:cNvPr id="0" name=""/>
                      <wps:cNvSpPr txBox="1"/>
                      <wps:spPr bwMode="auto">
                        <a:xfrm>
                          <a:off x="-228" y="-605"/>
                          <a:ext cx="110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 txBox="1"/>
                      <wps:spPr bwMode="auto">
                        <a:xfrm>
                          <a:off x="927" y="-605"/>
                          <a:ext cx="133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9" o:spid="_x0000_s0000" style="position:absolute;z-index:251658266;o:allowoverlap:true;o:allowincell:false;mso-position-horizontal-relative:text;margin-left:-11.45pt;mso-position-horizontal:absolute;mso-position-vertical-relative:text;margin-top:-30.30pt;mso-position-vertical:absolute;width:124.55pt;height:12.50pt;mso-wrap-distance-left:0.00pt;mso-wrap-distance-top:0.00pt;mso-wrap-distance-right:0.00pt;mso-wrap-distance-bottom:0.00pt;" coordorigin="-2,-6" coordsize="24,2">
              <v:shape id="shape 50" o:spid="_x0000_s50" o:spt="202" type="#_x0000_t202" style="position:absolute;left:-2;top:-6;width:11;height:2;visibility:visible;" filled="f" stroked="f"/>
              <v:shape id="shape 51" o:spid="_x0000_s51" o:spt="202" type="#_x0000_t202" style="position:absolute;left:9;top:-6;width:13;height:2;visibility:visible;" filled="f" stroked="f"/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67" behindDoc="0" locked="0" layoutInCell="0" allowOverlap="1">
              <wp:simplePos x="0" y="0"/>
              <wp:positionH relativeFrom="column">
                <wp:posOffset>-145414</wp:posOffset>
              </wp:positionH>
              <wp:positionV relativeFrom="paragraph">
                <wp:posOffset>-207644</wp:posOffset>
              </wp:positionV>
              <wp:extent cx="1581785" cy="159385"/>
              <wp:effectExtent l="0" t="0" r="0" b="0"/>
              <wp:wrapNone/>
              <wp:docPr id="28" name="_x0000_s1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581785" cy="159385"/>
                        <a:chOff x="-229" y="-327"/>
                        <a:chExt cx="2491" cy="251"/>
                      </a:xfrm>
                    </wpg:grpSpPr>
                    <wps:wsp>
                      <wps:cNvPr id="0" name=""/>
                      <wps:cNvSpPr txBox="1"/>
                      <wps:spPr bwMode="auto">
                        <a:xfrm>
                          <a:off x="-228" y="-326"/>
                          <a:ext cx="1102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 txBox="1"/>
                      <wps:spPr bwMode="auto">
                        <a:xfrm>
                          <a:off x="927" y="-326"/>
                          <a:ext cx="133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52" o:spid="_x0000_s0000" style="position:absolute;z-index:251658267;o:allowoverlap:true;o:allowincell:false;mso-position-horizontal-relative:text;margin-left:-11.45pt;mso-position-horizontal:absolute;mso-position-vertical-relative:text;margin-top:-16.35pt;mso-position-vertical:absolute;width:124.55pt;height:12.55pt;mso-wrap-distance-left:0.00pt;mso-wrap-distance-top:0.00pt;mso-wrap-distance-right:0.00pt;mso-wrap-distance-bottom:0.00pt;" coordorigin="-2,-3" coordsize="24,2">
              <v:shape id="shape 53" o:spid="_x0000_s53" o:spt="202" type="#_x0000_t202" style="position:absolute;left:-2;top:-3;width:11;height:2;visibility:visible;" filled="f" stroked="f"/>
              <v:shape id="shape 54" o:spid="_x0000_s54" o:spt="202" type="#_x0000_t202" style="position:absolute;left:9;top:-3;width:13;height:2;visibility:visible;" filled="f" stroked="f"/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68" behindDoc="0" locked="0" layoutInCell="0" allowOverlap="1">
              <wp:simplePos x="0" y="0"/>
              <wp:positionH relativeFrom="column">
                <wp:posOffset>-145414</wp:posOffset>
              </wp:positionH>
              <wp:positionV relativeFrom="paragraph">
                <wp:posOffset>-29844</wp:posOffset>
              </wp:positionV>
              <wp:extent cx="1581785" cy="158750"/>
              <wp:effectExtent l="0" t="0" r="0" b="0"/>
              <wp:wrapNone/>
              <wp:docPr id="29" name="_x0000_s1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581785" cy="158750"/>
                        <a:chOff x="-229" y="-47"/>
                        <a:chExt cx="2491" cy="250"/>
                      </a:xfrm>
                    </wpg:grpSpPr>
                    <wps:wsp>
                      <wps:cNvPr id="0" name=""/>
                      <wps:cNvSpPr txBox="1"/>
                      <wps:spPr bwMode="auto">
                        <a:xfrm>
                          <a:off x="-228" y="-46"/>
                          <a:ext cx="110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 txBox="1"/>
                      <wps:spPr bwMode="auto">
                        <a:xfrm>
                          <a:off x="927" y="-46"/>
                          <a:ext cx="1334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55" o:spid="_x0000_s0000" style="position:absolute;z-index:251658268;o:allowoverlap:true;o:allowincell:false;mso-position-horizontal-relative:text;margin-left:-11.45pt;mso-position-horizontal:absolute;mso-position-vertical-relative:text;margin-top:-2.35pt;mso-position-vertical:absolute;width:124.55pt;height:12.50pt;mso-wrap-distance-left:0.00pt;mso-wrap-distance-top:0.00pt;mso-wrap-distance-right:0.00pt;mso-wrap-distance-bottom:0.00pt;" coordorigin="-2,0" coordsize="24,2">
              <v:shape id="shape 56" o:spid="_x0000_s56" o:spt="202" type="#_x0000_t202" style="position:absolute;left:-2;top:0;width:11;height:2;visibility:visible;" filled="f" stroked="f"/>
              <v:shape id="shape 57" o:spid="_x0000_s57" o:spt="202" type="#_x0000_t202" style="position:absolute;left:9;top:0;width:13;height:2;visibility:visible;" filled="f" stroked="f"/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35" behindDoc="1" locked="0" layoutInCell="0" allowOverlap="1">
              <wp:simplePos x="0" y="0"/>
              <wp:positionH relativeFrom="column">
                <wp:posOffset>4522470</wp:posOffset>
              </wp:positionH>
              <wp:positionV relativeFrom="paragraph">
                <wp:posOffset>-759459</wp:posOffset>
              </wp:positionV>
              <wp:extent cx="635" cy="893445"/>
              <wp:effectExtent l="0" t="0" r="0" b="0"/>
              <wp:wrapNone/>
              <wp:docPr id="30" name="_x0000_s10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" cy="89344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58" o:spid="_x0000_s58" style="position:absolute;left:0;text-align:left;z-index:-250609635;mso-wrap-distance-left:9.00pt;mso-wrap-distance-top:0.00pt;mso-wrap-distance-right:9.00pt;mso-wrap-distance-bottom:0.00pt;visibility:visible;" from="356.1pt,-59.8pt" to="356.1pt,10.6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34" behindDoc="1" locked="0" layoutInCell="0" allowOverlap="1">
              <wp:simplePos x="0" y="0"/>
              <wp:positionH relativeFrom="column">
                <wp:posOffset>2407285</wp:posOffset>
              </wp:positionH>
              <wp:positionV relativeFrom="paragraph">
                <wp:posOffset>-720724</wp:posOffset>
              </wp:positionV>
              <wp:extent cx="2072005" cy="825500"/>
              <wp:effectExtent l="0" t="0" r="0" b="0"/>
              <wp:wrapNone/>
              <wp:docPr id="31" name="_x0000_s10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72004" cy="825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left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r>
                          <w:r>
                            <w:rPr>
                              <w:rFonts w:ascii="Times New Roman" w:hAnsi="Times New Roman" w:eastAsia="Calibri" w:cs="Times New Roman"/>
                              <w:b w:val="0"/>
                              <w:bCs w:val="0"/>
                              <w:i w:val="0"/>
                              <w:iCs w:val="0"/>
                              <w:caps w:val="0"/>
                              <w:smallCaps w:val="0"/>
                              <w:strike w:val="0"/>
                              <w:vanish w:val="0"/>
                              <w:color w:val="auto"/>
                              <w:spacing w:val="0"/>
                              <w:position w:val="0"/>
                              <w:sz w:val="22"/>
                              <w:szCs w:val="22"/>
                              <w:highlight w:val="none"/>
                              <w:u w:val="none"/>
                              <w:vertAlign w:val="baseline"/>
                              <w:rtl w:val="0"/>
                              <w:cs w:val="0"/>
                              <w:lang w:val="ru-RU" w:eastAsia="zh-CN" w:bidi="ar-SA"/>
                              <w14:ligatures w14:val="none"/>
                            </w:rPr>
                            <w:t xml:space="preserve">Разработка графика разработки и внедрения информационной системы</w: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59" o:spid="_x0000_s59" o:spt="202" type="#_x0000_t202" style="position:absolute;z-index:-250609634;o:allowoverlap:true;o:allowincell:false;mso-position-horizontal-relative:text;margin-left:189.55pt;mso-position-horizontal:absolute;mso-position-vertical-relative:text;margin-top:-56.75pt;mso-position-vertical:absolute;width:163.15pt;height:65.00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left"/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r>
                    <w:r>
                      <w:rPr>
                        <w:rFonts w:ascii="Times New Roman" w:hAnsi="Times New Roman" w:eastAsia="Calibri" w:cs="Times New Roman"/>
                        <w:b w:val="0"/>
                        <w:bCs w:val="0"/>
                        <w:i w:val="0"/>
                        <w:iCs w:val="0"/>
                        <w:caps w:val="0"/>
                        <w:smallCaps w:val="0"/>
                        <w:strike w:val="0"/>
                        <w:vanish w:val="0"/>
                        <w:color w:val="auto"/>
                        <w:spacing w:val="0"/>
                        <w:position w:val="0"/>
                        <w:sz w:val="22"/>
                        <w:szCs w:val="22"/>
                        <w:highlight w:val="none"/>
                        <w:u w:val="none"/>
                        <w:vertAlign w:val="baseline"/>
                        <w:rtl w:val="0"/>
                        <w:cs w:val="0"/>
                        <w:lang w:val="ru-RU" w:eastAsia="zh-CN" w:bidi="ar-SA"/>
                        <w14:ligatures w14:val="none"/>
                      </w:rPr>
                      <w:t xml:space="preserve">Разработка графика разработки и внедрения информационной системы</w:t>
                    </w:r>
                    <w: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r>
                    <w: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33" behindDoc="1" locked="0" layoutInCell="0" allowOverlap="1">
              <wp:simplePos x="0" y="0"/>
              <wp:positionH relativeFrom="column">
                <wp:posOffset>4526915</wp:posOffset>
              </wp:positionH>
              <wp:positionV relativeFrom="paragraph">
                <wp:posOffset>-580389</wp:posOffset>
              </wp:positionV>
              <wp:extent cx="1900555" cy="0"/>
              <wp:effectExtent l="0" t="0" r="0" b="0"/>
              <wp:wrapNone/>
              <wp:docPr id="32" name="_x0000_s10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900555" cy="0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60" o:spid="_x0000_s60" style="position:absolute;left:0;text-align:left;z-index:-250609633;mso-wrap-distance-left:9.00pt;mso-wrap-distance-top:0.00pt;mso-wrap-distance-right:9.00pt;mso-wrap-distance-bottom:0.00pt;visibility:visible;" from="356.4pt,-45.7pt" to="506.1pt,-45.7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32" behindDoc="1" locked="0" layoutInCell="0" allowOverlap="1">
              <wp:simplePos x="0" y="0"/>
              <wp:positionH relativeFrom="column">
                <wp:posOffset>4526280</wp:posOffset>
              </wp:positionH>
              <wp:positionV relativeFrom="paragraph">
                <wp:posOffset>-400049</wp:posOffset>
              </wp:positionV>
              <wp:extent cx="1900555" cy="1270"/>
              <wp:effectExtent l="0" t="0" r="0" b="0"/>
              <wp:wrapNone/>
              <wp:docPr id="33" name="_x0000_s10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900555" cy="1270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61" o:spid="_x0000_s61" style="position:absolute;left:0;text-align:left;z-index:-250609632;mso-wrap-distance-left:9.00pt;mso-wrap-distance-top:0.00pt;mso-wrap-distance-right:9.00pt;mso-wrap-distance-bottom:0.00pt;visibility:visible;" from="356.4pt,-31.5pt" to="506.0pt,-31.4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31" behindDoc="1" locked="0" layoutInCell="0" allowOverlap="1">
              <wp:simplePos x="0" y="0"/>
              <wp:positionH relativeFrom="column">
                <wp:posOffset>5602605</wp:posOffset>
              </wp:positionH>
              <wp:positionV relativeFrom="paragraph">
                <wp:posOffset>-759459</wp:posOffset>
              </wp:positionV>
              <wp:extent cx="1270" cy="356235"/>
              <wp:effectExtent l="0" t="0" r="0" b="0"/>
              <wp:wrapNone/>
              <wp:docPr id="34" name="_x0000_s10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70" cy="356235"/>
                      </a:xfrm>
                      <a:prstGeom prst="line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62" o:spid="_x0000_s62" style="position:absolute;left:0;text-align:left;z-index:-250609631;mso-wrap-distance-left:9.00pt;mso-wrap-distance-top:0.00pt;mso-wrap-distance-right:9.00pt;mso-wrap-distance-bottom:0.00pt;visibility:visible;" from="441.1pt,-59.8pt" to="441.2pt,-31.7pt" filled="f" strokecolor="#000000" strokeweight="2.01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30" behindDoc="1" locked="0" layoutInCell="0" allowOverlap="1">
              <wp:simplePos x="0" y="0"/>
              <wp:positionH relativeFrom="column">
                <wp:posOffset>4551045</wp:posOffset>
              </wp:positionH>
              <wp:positionV relativeFrom="paragraph">
                <wp:posOffset>-749299</wp:posOffset>
              </wp:positionV>
              <wp:extent cx="485140" cy="157480"/>
              <wp:effectExtent l="0" t="0" r="0" b="0"/>
              <wp:wrapNone/>
              <wp:docPr id="35" name="_x0000_s1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Лит.</w:t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63" o:spid="_x0000_s63" o:spt="202" type="#_x0000_t202" style="position:absolute;z-index:-250609630;o:allowoverlap:true;o:allowincell:false;mso-position-horizontal-relative:text;margin-left:358.35pt;mso-position-horizontal:absolute;mso-position-vertical-relative:text;margin-top:-59.00pt;mso-position-vertical:absolute;width:38.20pt;height:12.40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Лит.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29" behindDoc="1" locked="0" layoutInCell="0" allowOverlap="1">
              <wp:simplePos x="0" y="0"/>
              <wp:positionH relativeFrom="column">
                <wp:posOffset>5632450</wp:posOffset>
              </wp:positionH>
              <wp:positionV relativeFrom="paragraph">
                <wp:posOffset>-749299</wp:posOffset>
              </wp:positionV>
              <wp:extent cx="765810" cy="157480"/>
              <wp:effectExtent l="0" t="0" r="0" b="0"/>
              <wp:wrapNone/>
              <wp:docPr id="36" name="_x0000_s10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765810" cy="1574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Листов</w:t>
                          </w:r>
                          <w:r/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64" o:spid="_x0000_s64" o:spt="202" type="#_x0000_t202" style="position:absolute;z-index:-250609629;o:allowoverlap:true;o:allowincell:false;mso-position-horizontal-relative:text;margin-left:443.50pt;mso-position-horizontal:absolute;mso-position-vertical-relative:text;margin-top:-59.00pt;mso-position-vertical:absolute;width:60.30pt;height:12.40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jc w:val="center"/>
                      <w:rPr/>
                    </w:pP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Листов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0609628" behindDoc="1" locked="0" layoutInCell="0" allowOverlap="1">
              <wp:simplePos x="0" y="0"/>
              <wp:positionH relativeFrom="column">
                <wp:posOffset>5636895</wp:posOffset>
              </wp:positionH>
              <wp:positionV relativeFrom="paragraph">
                <wp:posOffset>-567054</wp:posOffset>
              </wp:positionV>
              <wp:extent cx="765810" cy="157480"/>
              <wp:effectExtent l="0" t="0" r="0" b="0"/>
              <wp:wrapNone/>
              <wp:docPr id="37" name="_x0000_s10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765810" cy="1574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848"/>
                            <w:pBdr/>
                            <w:spacing w:after="200" w:before="0"/>
                            <w:ind/>
                            <w:rPr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</w:r>
                          <w:r>
                            <w:rPr>
                              <w:szCs w:val="18"/>
                            </w:rPr>
                          </w:r>
                          <w:r>
                            <w:rPr>
                              <w:szCs w:val="18"/>
                            </w:rPr>
                          </w:r>
                        </w:p>
                      </w:txbxContent>
                    </wps:txbx>
                    <wps:bodyPr wrap="square" lIns="13335" tIns="13335" rIns="13335" bIns="13335" upright="1"/>
                  </wps:wsp>
                </a:graphicData>
              </a:graphic>
            </wp:anchor>
          </w:drawing>
        </mc:Choice>
        <mc:Fallback>
          <w:pict>
            <v:shape id="shape 65" o:spid="_x0000_s65" o:spt="202" type="#_x0000_t202" style="position:absolute;z-index:-250609628;o:allowoverlap:true;o:allowincell:false;mso-position-horizontal-relative:text;margin-left:443.85pt;mso-position-horizontal:absolute;mso-position-vertical-relative:text;margin-top:-44.65pt;mso-position-vertical:absolute;width:60.30pt;height:12.40pt;mso-wrap-distance-left:9.05pt;mso-wrap-distance-top:0.00pt;mso-wrap-distance-right:9.05pt;mso-wrap-distance-bottom:0.00pt;visibility:visible;" fillcolor="#FFFFFF" stroked="f">
              <v:fill opacity="100f"/>
              <v:textbox inset="0,0,0,0">
                <w:txbxContent>
                  <w:p>
                    <w:pPr>
                      <w:pStyle w:val="1848"/>
                      <w:pBdr/>
                      <w:spacing w:after="200" w:before="0"/>
                      <w:ind/>
                      <w:rPr>
                        <w:szCs w:val="18"/>
                      </w:rPr>
                    </w:pPr>
                    <w:r>
                      <w:rPr>
                        <w:szCs w:val="18"/>
                      </w:rPr>
                    </w:r>
                    <w:r>
                      <w:rPr>
                        <w:szCs w:val="18"/>
                      </w:rPr>
                    </w:r>
                    <w:r>
                      <w:rPr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27" behindDoc="1" locked="0" layoutInCell="0" allowOverlap="1">
              <wp:simplePos x="0" y="0"/>
              <wp:positionH relativeFrom="column">
                <wp:posOffset>4702810</wp:posOffset>
              </wp:positionH>
              <wp:positionV relativeFrom="paragraph">
                <wp:posOffset>-577214</wp:posOffset>
              </wp:positionV>
              <wp:extent cx="635" cy="173990"/>
              <wp:effectExtent l="0" t="0" r="0" b="0"/>
              <wp:wrapNone/>
              <wp:docPr id="38" name="_x0000_s10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" cy="17399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66" o:spid="_x0000_s66" style="position:absolute;left:0;text-align:left;z-index:-250609627;mso-wrap-distance-left:9.00pt;mso-wrap-distance-top:0.00pt;mso-wrap-distance-right:9.00pt;mso-wrap-distance-bottom:0.00pt;visibility:visible;" from="370.3pt,-45.4pt" to="370.3pt,-31.7pt" filled="f" strokecolor="#000000" strokeweight="0.99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26" behindDoc="1" locked="0" layoutInCell="0" allowOverlap="1">
              <wp:simplePos x="0" y="0"/>
              <wp:positionH relativeFrom="column">
                <wp:posOffset>4882515</wp:posOffset>
              </wp:positionH>
              <wp:positionV relativeFrom="paragraph">
                <wp:posOffset>-576579</wp:posOffset>
              </wp:positionV>
              <wp:extent cx="635" cy="173355"/>
              <wp:effectExtent l="0" t="0" r="0" b="0"/>
              <wp:wrapNone/>
              <wp:docPr id="39" name="_x0000_s10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5" cy="173355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miter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67" o:spid="_x0000_s67" style="position:absolute;left:0;text-align:left;z-index:-250609626;mso-wrap-distance-left:9.00pt;mso-wrap-distance-top:0.00pt;mso-wrap-distance-right:9.00pt;mso-wrap-distance-bottom:0.00pt;visibility:visible;" from="384.4pt,-45.4pt" to="384.5pt,-31.7pt" filled="f" strokecolor="#000000" strokeweight="0.99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79" behindDoc="0" locked="0" layoutInCell="0" allowOverlap="1">
              <wp:simplePos x="0" y="0"/>
              <wp:positionH relativeFrom="column">
                <wp:posOffset>4479290</wp:posOffset>
              </wp:positionH>
              <wp:positionV relativeFrom="paragraph">
                <wp:posOffset>-292734</wp:posOffset>
              </wp:positionV>
              <wp:extent cx="1847850" cy="397510"/>
              <wp:effectExtent l="0" t="0" r="0" b="0"/>
              <wp:wrapNone/>
              <wp:docPr id="40" name="_x0000_s1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847850" cy="397510"/>
                        <a:chOff x="7054" y="-461"/>
                        <a:chExt cx="2909" cy="626"/>
                      </a:xfrm>
                    </wpg:grpSpPr>
                    <wps:wsp>
                      <wps:cNvPr id="0" name=""/>
                      <wps:cNvSpPr txBox="1"/>
                      <wps:spPr bwMode="auto">
                        <a:xfrm>
                          <a:off x="7054" y="-460"/>
                          <a:ext cx="2909" cy="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jc w:val="center"/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ru-RU" w:bidi="ar-SA"/>
                              </w:rPr>
                            </w:pP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ru-RU" w:bidi="ar-SA"/>
                              </w:rPr>
                              <w:t xml:space="preserve">ГПОУ БлПТ, ИС 22-2</w:t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ru-RU" w:bidi="ar-SA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</wpg:wgp>
                </a:graphicData>
              </a:graphic>
            </wp:anchor>
          </w:drawing>
        </mc:Choice>
        <mc:Fallback>
          <w:pict>
            <v:group id="group 68" o:spid="_x0000_s0000" style="position:absolute;z-index:251658279;o:allowoverlap:true;o:allowincell:false;mso-position-horizontal-relative:text;margin-left:352.70pt;mso-position-horizontal:absolute;mso-position-vertical-relative:text;margin-top:-23.05pt;mso-position-vertical:absolute;width:145.50pt;height:31.30pt;mso-wrap-distance-left:0.00pt;mso-wrap-distance-top:0.00pt;mso-wrap-distance-right:0.00pt;mso-wrap-distance-bottom:0.00pt;" coordorigin="70,-4" coordsize="29,6">
              <v:shape id="shape 69" o:spid="_x0000_s69" o:spt="202" type="#_x0000_t202" style="position:absolute;left:70;top:-4;width:29;height:6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jc w:val="center"/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ru-RU" w:bidi="ar-SA"/>
                        </w:rPr>
                      </w:pP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ru-RU" w:bidi="ar-SA"/>
                        </w:rPr>
                        <w:t xml:space="preserve">ГПОУ БлПТ, ИС 22-2</w:t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ru-RU" w:bidi="ar-SA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ru-RU" w:bidi="ar-SA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ru-RU"/>
      </w:rPr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952"/>
      <w:pBdr/>
      <w:spacing w:after="200" w:before="0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24288" behindDoc="0" locked="0" layoutInCell="0" allowOverlap="1">
              <wp:simplePos x="0" y="0"/>
              <wp:positionH relativeFrom="page">
                <wp:posOffset>762000</wp:posOffset>
              </wp:positionH>
              <wp:positionV relativeFrom="page">
                <wp:posOffset>228600</wp:posOffset>
              </wp:positionV>
              <wp:extent cx="6604000" cy="10287000"/>
              <wp:effectExtent l="0" t="0" r="0" b="0"/>
              <wp:wrapNone/>
              <wp:docPr id="1" name="_x0000_s1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04000" cy="10287000"/>
                        <a:chOff x="1200" y="360"/>
                        <a:chExt cx="10399" cy="1620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1200" y="360"/>
                          <a:ext cx="10399" cy="16199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768" y="15708"/>
                          <a:ext cx="0" cy="84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205" y="15702"/>
                          <a:ext cx="10381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336" y="15708"/>
                          <a:ext cx="0" cy="84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57" y="15708"/>
                          <a:ext cx="0" cy="84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609" y="15715"/>
                          <a:ext cx="0" cy="83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78" y="15708"/>
                          <a:ext cx="0" cy="83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1031" y="15708"/>
                          <a:ext cx="1" cy="84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205" y="15987"/>
                          <a:ext cx="396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205" y="16272"/>
                          <a:ext cx="3962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1038" y="15989"/>
                          <a:ext cx="555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 txBox="1"/>
                      <wps:spPr bwMode="auto">
                        <a:xfrm>
                          <a:off x="1228" y="16284"/>
                          <a:ext cx="519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jc w:val="center"/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pP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  <w:t xml:space="preserve">Изм.</w:t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2" name=""/>
                      <wps:cNvSpPr txBox="1"/>
                      <wps:spPr bwMode="auto">
                        <a:xfrm>
                          <a:off x="1792" y="16284"/>
                          <a:ext cx="519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jc w:val="center"/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pP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3" name=""/>
                      <wps:cNvSpPr txBox="1"/>
                      <wps:spPr bwMode="auto">
                        <a:xfrm>
                          <a:off x="2378" y="16284"/>
                          <a:ext cx="133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jc w:val="center"/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pP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  <w:t xml:space="preserve">№ докум.</w:t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4" name=""/>
                      <wps:cNvSpPr txBox="1"/>
                      <wps:spPr bwMode="auto">
                        <a:xfrm>
                          <a:off x="3790" y="16284"/>
                          <a:ext cx="796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jc w:val="center"/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pP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  <w:t xml:space="preserve">Подпись</w:t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5" name=""/>
                      <wps:cNvSpPr txBox="1"/>
                      <wps:spPr bwMode="auto">
                        <a:xfrm>
                          <a:off x="4634" y="16284"/>
                          <a:ext cx="519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jc w:val="center"/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pP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  <w:t xml:space="preserve">Дата</w:t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6" name=""/>
                      <wps:cNvSpPr txBox="1"/>
                      <wps:spPr bwMode="auto">
                        <a:xfrm>
                          <a:off x="11053" y="15731"/>
                          <a:ext cx="519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jc w:val="center"/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pP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18"/>
                                <w:szCs w:val="22"/>
                                <w:lang w:val="ru-RU"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7" name=""/>
                      <wps:cNvSpPr txBox="1"/>
                      <wps:spPr bwMode="auto">
                        <a:xfrm>
                          <a:off x="11053" y="16102"/>
                          <a:ext cx="519" cy="3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jc w:val="center"/>
                              <w:rPr>
                                <w:rFonts w:ascii="GOST type A" w:hAnsi="GOST type A" w:eastAsia="Calibri" w:cs="GOST type A"/>
                                <w:color w:val="auto"/>
                                <w:sz w:val="24"/>
                                <w:szCs w:val="22"/>
                                <w:lang w:bidi="ar-SA"/>
                              </w:rPr>
                            </w:pP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24"/>
                                <w:szCs w:val="22"/>
                                <w:lang w:bidi="ar-SA"/>
                              </w:rPr>
                              <w:t xml:space="preserve">2</w:t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24"/>
                                <w:szCs w:val="22"/>
                                <w:lang w:bidi="ar-SA"/>
                              </w:rPr>
                            </w:r>
                            <w:r>
                              <w:rPr>
                                <w:rFonts w:ascii="GOST type A" w:hAnsi="GOST type A" w:eastAsia="Calibri" w:cs="GOST type A"/>
                                <w:color w:val="auto"/>
                                <w:sz w:val="24"/>
                                <w:szCs w:val="22"/>
                                <w:lang w:bidi="ar-SA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  <wps:wsp>
                      <wps:cNvPr id="18" name=""/>
                      <wps:cNvSpPr txBox="1"/>
                      <wps:spPr bwMode="auto">
                        <a:xfrm>
                          <a:off x="5226" y="15929"/>
                          <a:ext cx="5758" cy="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848"/>
                              <w:pBdr/>
                              <w:spacing w:after="200" w:before="0" w:line="360" w:lineRule="auto"/>
                              <w:ind/>
                              <w:jc w:val="center"/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en-US" w:bidi="ar-SA"/>
                              </w:rPr>
                            </w:pP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ru-RU" w:bidi="ar-SA"/>
                              </w:rPr>
                              <w:t xml:space="preserve">Практическая работа №</w:t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en-US" w:bidi="ar-SA"/>
                              </w:rPr>
                              <w:t xml:space="preserve"> 3</w:t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en-US" w:bidi="ar-SA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color w:val="auto"/>
                                <w:sz w:val="28"/>
                                <w:szCs w:val="28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1848"/>
                              <w:pBdr/>
                              <w:spacing w:after="200" w:before="0" w:line="276" w:lineRule="auto"/>
                              <w:ind/>
                              <w:rPr>
                                <w:rFonts w:ascii="PT Astra Serif" w:hAnsi="PT Astra Serif" w:eastAsia="Tahoma" w:cs="Noto Sans Devanagari"/>
                                <w:sz w:val="24"/>
                                <w:szCs w:val="24"/>
                                <w:lang w:bidi="hi-IN"/>
                              </w:rPr>
                            </w:pPr>
                            <w:r>
                              <w:rPr>
                                <w:rFonts w:ascii="PT Astra Serif" w:hAnsi="PT Astra Serif" w:eastAsia="Tahoma" w:cs="Noto Sans Devanagari"/>
                                <w:sz w:val="24"/>
                                <w:szCs w:val="24"/>
                                <w:lang w:bidi="hi-IN"/>
                              </w:rPr>
                            </w:r>
                            <w:r>
                              <w:rPr>
                                <w:rFonts w:ascii="PT Astra Serif" w:hAnsi="PT Astra Serif" w:eastAsia="Tahoma" w:cs="Noto Sans Devanagari"/>
                                <w:sz w:val="24"/>
                                <w:szCs w:val="24"/>
                                <w:lang w:bidi="hi-IN"/>
                              </w:rPr>
                            </w:r>
                            <w:r>
                              <w:rPr>
                                <w:rFonts w:ascii="PT Astra Serif" w:hAnsi="PT Astra Serif" w:eastAsia="Tahoma" w:cs="Noto Sans Devanagari"/>
                                <w:sz w:val="24"/>
                                <w:szCs w:val="24"/>
                                <w:lang w:bidi="hi-IN"/>
                              </w:rPr>
                            </w:r>
                          </w:p>
                        </w:txbxContent>
                      </wps:txbx>
                      <wps:bodyPr wrap="square" lIns="12600" tIns="12600" rIns="12600" bIns="12600" upright="1"/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524288;o:allowoverlap:true;o:allowincell:false;mso-position-horizontal-relative:page;margin-left:60.00pt;mso-position-horizontal:absolute;mso-position-vertical-relative:page;margin-top:18.00pt;mso-position-vertical:absolute;width:520.00pt;height:810.00pt;mso-wrap-distance-left:0.00pt;mso-wrap-distance-top:0.00pt;mso-wrap-distance-right:0.00pt;mso-wrap-distance-bottom:0.00pt;" coordorigin="12,3" coordsize="103,162">
              <v:shape id="shape 1" o:spid="_x0000_s1" o:spt="1" type="#_x0000_t1" style="position:absolute;left:12;top:3;width:103;height:161;visibility:visible;" filled="f" strokecolor="#000000" strokeweight="2.01pt"/>
              <v:line id="shape 2" o:spid="_x0000_s2" style="position:absolute;left:0;text-align:left;z-index:524288;visibility:visible;" from="12.0pt,3.6pt" to="116.0pt,165.6pt" filled="f" strokecolor="#000000" strokeweight="2.01pt"/>
              <v:line id="shape 3" o:spid="_x0000_s3" style="position:absolute;left:0;text-align:left;z-index:524288;visibility:visible;" from="12.0pt,3.6pt" to="116.0pt,165.6pt" filled="f" strokecolor="#000000" strokeweight="2.01pt"/>
              <v:line id="shape 4" o:spid="_x0000_s4" style="position:absolute;left:0;text-align:left;z-index:524288;visibility:visible;" from="12.0pt,3.6pt" to="116.0pt,165.6pt" filled="f" strokecolor="#000000" strokeweight="2.01pt"/>
              <v:line id="shape 5" o:spid="_x0000_s5" style="position:absolute;left:0;text-align:left;z-index:524288;visibility:visible;" from="12.0pt,3.6pt" to="116.0pt,165.6pt" filled="f" strokecolor="#000000" strokeweight="2.01pt"/>
              <v:line id="shape 6" o:spid="_x0000_s6" style="position:absolute;left:0;text-align:left;z-index:524288;visibility:visible;" from="12.0pt,3.6pt" to="116.0pt,165.6pt" filled="f" strokecolor="#000000" strokeweight="2.01pt"/>
              <v:line id="shape 7" o:spid="_x0000_s7" style="position:absolute;left:0;text-align:left;z-index:524288;visibility:visible;" from="12.0pt,3.6pt" to="116.0pt,165.6pt" filled="f" strokecolor="#000000" strokeweight="2.01pt"/>
              <v:line id="shape 8" o:spid="_x0000_s8" style="position:absolute;left:0;text-align:left;z-index:524288;visibility:visible;" from="12.0pt,3.6pt" to="116.0pt,165.6pt" filled="f" strokecolor="#000000" strokeweight="2.01pt"/>
              <v:line id="shape 9" o:spid="_x0000_s9" style="position:absolute;left:0;text-align:left;z-index:524288;visibility:visible;" from="12.0pt,3.6pt" to="116.0pt,165.6pt" filled="f" strokecolor="#000000" strokeweight="0.99pt"/>
              <v:line id="shape 10" o:spid="_x0000_s10" style="position:absolute;left:0;text-align:left;z-index:524288;visibility:visible;" from="12.0pt,3.6pt" to="116.0pt,165.6pt" filled="f" strokecolor="#000000" strokeweight="2.01pt"/>
              <v:line id="shape 11" o:spid="_x0000_s11" style="position:absolute;left:0;text-align:left;z-index:524288;visibility:visible;" from="12.0pt,3.6pt" to="116.0pt,165.6pt" filled="f" strokecolor="#000000" strokeweight="0.99pt"/>
              <v:shape id="shape 12" o:spid="_x0000_s12" o:spt="202" type="#_x0000_t202" style="position:absolute;left:12;top:162;width:5;height:2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jc w:val="center"/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pP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  <w:t xml:space="preserve">Изм.</w:t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</w:p>
                  </w:txbxContent>
                </v:textbox>
              </v:shape>
              <v:shape id="shape 13" o:spid="_x0000_s13" o:spt="202" type="#_x0000_t202" style="position:absolute;left:17;top:162;width:5;height:2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jc w:val="center"/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pP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  <w:t xml:space="preserve">Лист</w:t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</w:p>
                  </w:txbxContent>
                </v:textbox>
              </v:shape>
              <v:shape id="shape 14" o:spid="_x0000_s14" o:spt="202" type="#_x0000_t202" style="position:absolute;left:23;top:162;width:13;height:2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jc w:val="center"/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pP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  <w:t xml:space="preserve">№ докум.</w:t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</w:p>
                  </w:txbxContent>
                </v:textbox>
              </v:shape>
              <v:shape id="shape 15" o:spid="_x0000_s15" o:spt="202" type="#_x0000_t202" style="position:absolute;left:37;top:162;width:7;height:2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jc w:val="center"/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pP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  <w:t xml:space="preserve">Подпись</w:t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</w:p>
                  </w:txbxContent>
                </v:textbox>
              </v:shape>
              <v:shape id="shape 16" o:spid="_x0000_s16" o:spt="202" type="#_x0000_t202" style="position:absolute;left:46;top:162;width:5;height:2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jc w:val="center"/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pP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  <w:t xml:space="preserve">Дата</w:t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</w:p>
                  </w:txbxContent>
                </v:textbox>
              </v:shape>
              <v:shape id="shape 17" o:spid="_x0000_s17" o:spt="202" type="#_x0000_t202" style="position:absolute;left:110;top:157;width:5;height:2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jc w:val="center"/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pP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  <w:t xml:space="preserve">Лист</w:t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18"/>
                          <w:szCs w:val="22"/>
                          <w:lang w:val="ru-RU" w:bidi="ar-SA"/>
                        </w:rPr>
                      </w:r>
                    </w:p>
                  </w:txbxContent>
                </v:textbox>
              </v:shape>
              <v:shape id="shape 18" o:spid="_x0000_s18" o:spt="202" type="#_x0000_t202" style="position:absolute;left:110;top:161;width:5;height:3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jc w:val="center"/>
                        <w:rPr>
                          <w:rFonts w:ascii="GOST type A" w:hAnsi="GOST type A" w:eastAsia="Calibri" w:cs="GOST type A"/>
                          <w:color w:val="auto"/>
                          <w:sz w:val="24"/>
                          <w:szCs w:val="22"/>
                          <w:lang w:bidi="ar-SA"/>
                        </w:rPr>
                      </w:pPr>
                      <w:r>
                        <w:rPr>
                          <w:rFonts w:ascii="GOST type A" w:hAnsi="GOST type A" w:eastAsia="Calibri" w:cs="GOST type A"/>
                          <w:color w:val="auto"/>
                          <w:sz w:val="24"/>
                          <w:szCs w:val="22"/>
                          <w:lang w:bidi="ar-SA"/>
                        </w:rPr>
                        <w:t xml:space="preserve">2</w:t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24"/>
                          <w:szCs w:val="22"/>
                          <w:lang w:bidi="ar-SA"/>
                        </w:rPr>
                      </w:r>
                      <w:r>
                        <w:rPr>
                          <w:rFonts w:ascii="GOST type A" w:hAnsi="GOST type A" w:eastAsia="Calibri" w:cs="GOST type A"/>
                          <w:color w:val="auto"/>
                          <w:sz w:val="24"/>
                          <w:szCs w:val="22"/>
                          <w:lang w:bidi="ar-SA"/>
                        </w:rPr>
                      </w:r>
                    </w:p>
                  </w:txbxContent>
                </v:textbox>
              </v:shape>
              <v:shape id="shape 19" o:spid="_x0000_s19" o:spt="202" type="#_x0000_t202" style="position:absolute;left:52;top:159;width:57;height:3;visibility:visible;" filled="f" stroked="f">
                <v:textbox inset="0,0,0,0">
                  <w:txbxContent>
                    <w:p>
                      <w:pPr>
                        <w:pStyle w:val="1848"/>
                        <w:pBdr/>
                        <w:spacing w:after="200" w:before="0" w:line="360" w:lineRule="auto"/>
                        <w:ind/>
                        <w:jc w:val="center"/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en-US" w:bidi="ar-SA"/>
                        </w:rPr>
                      </w:pP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ru-RU" w:bidi="ar-SA"/>
                        </w:rPr>
                        <w:t xml:space="preserve">Практическая работа №</w:t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en-US" w:bidi="ar-SA"/>
                        </w:rPr>
                        <w:t xml:space="preserve"> 3</w:t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en-US" w:bidi="ar-SA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color w:val="auto"/>
                          <w:sz w:val="28"/>
                          <w:szCs w:val="28"/>
                          <w:lang w:val="en-US" w:bidi="ar-SA"/>
                        </w:rPr>
                      </w:r>
                    </w:p>
                    <w:p>
                      <w:pPr>
                        <w:pStyle w:val="1848"/>
                        <w:pBdr/>
                        <w:spacing w:after="200" w:before="0" w:line="276" w:lineRule="auto"/>
                        <w:ind/>
                        <w:rPr>
                          <w:rFonts w:ascii="PT Astra Serif" w:hAnsi="PT Astra Serif" w:eastAsia="Tahoma" w:cs="Noto Sans Devanagari"/>
                          <w:sz w:val="24"/>
                          <w:szCs w:val="24"/>
                          <w:lang w:bidi="hi-IN"/>
                        </w:rPr>
                      </w:pPr>
                      <w:r>
                        <w:rPr>
                          <w:rFonts w:ascii="PT Astra Serif" w:hAnsi="PT Astra Serif" w:eastAsia="Tahoma" w:cs="Noto Sans Devanagari"/>
                          <w:sz w:val="24"/>
                          <w:szCs w:val="24"/>
                          <w:lang w:bidi="hi-IN"/>
                        </w:rPr>
                      </w:r>
                      <w:r>
                        <w:rPr>
                          <w:rFonts w:ascii="PT Astra Serif" w:hAnsi="PT Astra Serif" w:eastAsia="Tahoma" w:cs="Noto Sans Devanagari"/>
                          <w:sz w:val="24"/>
                          <w:szCs w:val="24"/>
                          <w:lang w:bidi="hi-IN"/>
                        </w:rPr>
                      </w:r>
                      <w:r>
                        <w:rPr>
                          <w:rFonts w:ascii="PT Astra Serif" w:hAnsi="PT Astra Serif" w:eastAsia="Tahoma" w:cs="Noto Sans Devanagari"/>
                          <w:sz w:val="24"/>
                          <w:szCs w:val="24"/>
                          <w:lang w:bidi="hi-IN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952"/>
      <w:pBdr/>
      <w:spacing w:after="200" w:before="0"/>
      <w:ind/>
      <w:rPr>
        <w:lang w:val="ru-RU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3" behindDoc="1" locked="0" layoutInCell="0" allowOverlap="1">
              <wp:simplePos x="0" y="0"/>
              <wp:positionH relativeFrom="column">
                <wp:posOffset>-158114</wp:posOffset>
              </wp:positionH>
              <wp:positionV relativeFrom="paragraph">
                <wp:posOffset>173990</wp:posOffset>
              </wp:positionV>
              <wp:extent cx="6588760" cy="10267315"/>
              <wp:effectExtent l="0" t="0" r="0" b="0"/>
              <wp:wrapNone/>
              <wp:docPr id="2" name="_x0000_s10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588760" cy="10267315"/>
                      </a:xfrm>
                      <a:prstGeom prst="rect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0" o:spid="_x0000_s20" o:spt="1" type="#_x0000_t1" style="position:absolute;z-index:-250609663;o:allowoverlap:true;o:allowincell:false;mso-position-horizontal-relative:text;margin-left:-12.45pt;mso-position-horizontal:absolute;mso-position-vertical-relative:text;margin-top:13.70pt;mso-position-vertical:absolute;width:518.80pt;height:808.45pt;mso-wrap-distance-left:9.00pt;mso-wrap-distance-top:0.00pt;mso-wrap-distance-right:9.00pt;mso-wrap-distance-bottom:0.00pt;visibility:visible;" filled="f" strokecolor="#000000" strokeweight="2.01pt"/>
          </w:pict>
        </mc:Fallback>
      </mc:AlternateContent>
    </w:r>
    <w:r>
      <w:rPr>
        <w:lang w:val="ru-RU"/>
      </w:rPr>
    </w:r>
    <w:r>
      <w:rPr>
        <w:lang w:val="ru-RU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pStyle w:val="1849"/>
      <w:rPr/>
      <w:start w:val="1"/>
      <w:suff w:val="nothing"/>
    </w:lvl>
    <w:lvl w:ilvl="2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pStyle w:val="1850"/>
      <w:rPr/>
      <w:start w:val="1"/>
      <w:suff w:val="nothing"/>
    </w:lvl>
    <w:lvl w:ilvl="4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pStyle w:val="1851"/>
      <w:rPr/>
      <w:start w:val="1"/>
      <w:suff w:val="nothing"/>
    </w:lvl>
    <w:lvl w:ilvl="5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1287"/>
      </w:pPr>
      <w:rPr>
        <w:rFonts w:hint="default" w:ascii="Calibri" w:hAnsi="Calibri" w:cs="Calibri"/>
        <w:b w:val="0"/>
        <w:i w:val="0"/>
        <w:strike w:val="0"/>
        <w:color w:val="000000"/>
        <w:sz w:val="24"/>
        <w:szCs w:val="15"/>
        <w:u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i w:val="0"/>
        <w:strike w:val="0"/>
        <w:color w:val="000000"/>
        <w:sz w:val="24"/>
        <w:szCs w:val="15"/>
        <w:u w:val="none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/>
      <w:numFmt w:val="bullet"/>
      <w:pPr>
        <w:pBdr/>
        <w:spacing/>
        <w:ind w:hanging="360" w:left="720"/>
      </w:pPr>
      <w:rPr>
        <w:rFonts w:ascii="Calibri" w:hAnsi="Calibri" w:cs="Calibri"/>
        <w:b w:val="0"/>
        <w:i w:val="0"/>
        <w:strike w:val="0"/>
        <w:color w:val="000000"/>
        <w:sz w:val="24"/>
        <w:szCs w:val="15"/>
        <w:u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669">
    <w:name w:val="Heading 1"/>
    <w:basedOn w:val="1848"/>
    <w:next w:val="1848"/>
    <w:link w:val="167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670">
    <w:name w:val="Heading 1 Char"/>
    <w:link w:val="166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671">
    <w:name w:val="Heading 2"/>
    <w:basedOn w:val="1848"/>
    <w:next w:val="1848"/>
    <w:link w:val="167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72">
    <w:name w:val="Heading 2 Char"/>
    <w:link w:val="167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673">
    <w:name w:val="Heading 3"/>
    <w:basedOn w:val="1848"/>
    <w:next w:val="1848"/>
    <w:link w:val="167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674">
    <w:name w:val="Heading 3 Char"/>
    <w:link w:val="167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675">
    <w:name w:val="Heading 4"/>
    <w:basedOn w:val="1848"/>
    <w:next w:val="1848"/>
    <w:link w:val="167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676">
    <w:name w:val="Heading 4 Char"/>
    <w:link w:val="167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1677">
    <w:name w:val="Heading 5"/>
    <w:basedOn w:val="1848"/>
    <w:next w:val="1848"/>
    <w:link w:val="167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678">
    <w:name w:val="Heading 5 Char"/>
    <w:link w:val="167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1679">
    <w:name w:val="Heading 6"/>
    <w:basedOn w:val="1848"/>
    <w:next w:val="1848"/>
    <w:link w:val="168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680">
    <w:name w:val="Heading 6 Char"/>
    <w:link w:val="167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1681">
    <w:name w:val="Heading 7"/>
    <w:basedOn w:val="1848"/>
    <w:next w:val="1848"/>
    <w:link w:val="168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682">
    <w:name w:val="Heading 7 Char"/>
    <w:link w:val="168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683">
    <w:name w:val="Heading 8"/>
    <w:basedOn w:val="1848"/>
    <w:next w:val="1848"/>
    <w:link w:val="168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684">
    <w:name w:val="Heading 8 Char"/>
    <w:link w:val="168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1685">
    <w:name w:val="Heading 9"/>
    <w:basedOn w:val="1848"/>
    <w:next w:val="1848"/>
    <w:link w:val="168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686">
    <w:name w:val="Heading 9 Char"/>
    <w:link w:val="168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1687">
    <w:name w:val="List Paragraph"/>
    <w:basedOn w:val="1848"/>
    <w:uiPriority w:val="34"/>
    <w:qFormat/>
    <w:pPr>
      <w:pBdr/>
      <w:spacing/>
      <w:ind w:left="720"/>
      <w:contextualSpacing w:val="true"/>
    </w:pPr>
  </w:style>
  <w:style w:type="paragraph" w:styleId="1688">
    <w:name w:val="No Spacing"/>
    <w:uiPriority w:val="1"/>
    <w:qFormat/>
    <w:pPr>
      <w:pBdr/>
      <w:spacing w:after="0" w:before="0" w:line="240" w:lineRule="auto"/>
      <w:ind/>
    </w:pPr>
  </w:style>
  <w:style w:type="paragraph" w:styleId="1689">
    <w:name w:val="Title"/>
    <w:basedOn w:val="1848"/>
    <w:next w:val="1848"/>
    <w:link w:val="169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1690">
    <w:name w:val="Title Char"/>
    <w:link w:val="1689"/>
    <w:uiPriority w:val="10"/>
    <w:pPr>
      <w:pBdr/>
      <w:spacing/>
      <w:ind/>
    </w:pPr>
    <w:rPr>
      <w:sz w:val="48"/>
      <w:szCs w:val="48"/>
    </w:rPr>
  </w:style>
  <w:style w:type="paragraph" w:styleId="1691">
    <w:name w:val="Subtitle"/>
    <w:basedOn w:val="1848"/>
    <w:next w:val="1848"/>
    <w:link w:val="1692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1692">
    <w:name w:val="Subtitle Char"/>
    <w:link w:val="1691"/>
    <w:uiPriority w:val="11"/>
    <w:pPr>
      <w:pBdr/>
      <w:spacing/>
      <w:ind/>
    </w:pPr>
    <w:rPr>
      <w:sz w:val="24"/>
      <w:szCs w:val="24"/>
    </w:rPr>
  </w:style>
  <w:style w:type="paragraph" w:styleId="1693">
    <w:name w:val="Quote"/>
    <w:basedOn w:val="1848"/>
    <w:next w:val="1848"/>
    <w:link w:val="1694"/>
    <w:uiPriority w:val="29"/>
    <w:qFormat/>
    <w:pPr>
      <w:pBdr/>
      <w:spacing/>
      <w:ind w:right="720" w:left="720"/>
    </w:pPr>
    <w:rPr>
      <w:i/>
    </w:rPr>
  </w:style>
  <w:style w:type="character" w:styleId="1694">
    <w:name w:val="Quote Char"/>
    <w:link w:val="1693"/>
    <w:uiPriority w:val="29"/>
    <w:pPr>
      <w:pBdr/>
      <w:spacing/>
      <w:ind/>
    </w:pPr>
    <w:rPr>
      <w:i/>
    </w:rPr>
  </w:style>
  <w:style w:type="paragraph" w:styleId="1695">
    <w:name w:val="Intense Quote"/>
    <w:basedOn w:val="1848"/>
    <w:next w:val="1848"/>
    <w:link w:val="1696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1696">
    <w:name w:val="Intense Quote Char"/>
    <w:link w:val="1695"/>
    <w:uiPriority w:val="30"/>
    <w:pPr>
      <w:pBdr/>
      <w:spacing/>
      <w:ind/>
    </w:pPr>
    <w:rPr>
      <w:i/>
    </w:rPr>
  </w:style>
  <w:style w:type="paragraph" w:styleId="1697">
    <w:name w:val="Header"/>
    <w:basedOn w:val="1848"/>
    <w:link w:val="1698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1698">
    <w:name w:val="Header Char"/>
    <w:link w:val="1697"/>
    <w:uiPriority w:val="99"/>
    <w:pPr>
      <w:pBdr/>
      <w:spacing/>
      <w:ind/>
    </w:pPr>
  </w:style>
  <w:style w:type="paragraph" w:styleId="1699">
    <w:name w:val="Footer"/>
    <w:basedOn w:val="1848"/>
    <w:link w:val="170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1700">
    <w:name w:val="Footer Char"/>
    <w:link w:val="1699"/>
    <w:uiPriority w:val="99"/>
    <w:pPr>
      <w:pBdr/>
      <w:spacing/>
      <w:ind/>
    </w:pPr>
  </w:style>
  <w:style w:type="paragraph" w:styleId="1701">
    <w:name w:val="Caption"/>
    <w:basedOn w:val="1848"/>
    <w:next w:val="1848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1702">
    <w:name w:val="Caption Char"/>
    <w:basedOn w:val="1701"/>
    <w:link w:val="1699"/>
    <w:uiPriority w:val="99"/>
    <w:pPr>
      <w:pBdr/>
      <w:spacing/>
      <w:ind/>
    </w:pPr>
  </w:style>
  <w:style w:type="table" w:styleId="1703">
    <w:name w:val="Table Grid"/>
    <w:basedOn w:val="184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Table Grid Light"/>
    <w:basedOn w:val="184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Plain Table 1"/>
    <w:basedOn w:val="184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Plain Table 2"/>
    <w:basedOn w:val="184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Plain Table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Plain Table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Plain Table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Grid Table 1 Light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Grid Table 1 Light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Grid Table 1 Light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Grid Table 1 Light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Grid Table 1 Light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Grid Table 1 Light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Grid Table 1 Light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Grid Table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Grid Table 2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Grid Table 2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Grid Table 2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Grid Table 2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Grid Table 2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Grid Table 2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Grid Table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Grid Table 3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Grid Table 3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Grid Table 3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Grid Table 3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Grid Table 3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Grid Table 3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Grid Table 4"/>
    <w:basedOn w:val="1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Grid Table 4 - Accent 1"/>
    <w:basedOn w:val="1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Grid Table 4 - Accent 2"/>
    <w:basedOn w:val="1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Grid Table 4 - Accent 3"/>
    <w:basedOn w:val="1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Grid Table 4 - Accent 4"/>
    <w:basedOn w:val="1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Grid Table 4 - Accent 5"/>
    <w:basedOn w:val="1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Grid Table 4 - Accent 6"/>
    <w:basedOn w:val="1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Grid Table 5 Dark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Grid Table 5 Dark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Grid Table 5 Dark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Grid Table 5 Dark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Grid Table 5 Dark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Grid Table 5 Dark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Grid Table 5 Dark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Grid Table 6 Colorful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Grid Table 6 Colorful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Grid Table 6 Colorful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Grid Table 6 Colorful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Grid Table 6 Colorful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Grid Table 6 Colorful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Grid Table 6 Colorful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Grid Table 7 Colorful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Grid Table 7 Colorful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Grid Table 7 Colorful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Grid Table 7 Colorful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Grid Table 7 Colorful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Grid Table 7 Colorful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>
    <w:name w:val="Grid Table 7 Colorful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>
    <w:name w:val="List Table 1 Light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>
    <w:name w:val="List Table 1 Light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>
    <w:name w:val="List Table 1 Light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>
    <w:name w:val="List Table 1 Light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>
    <w:name w:val="List Table 1 Light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>
    <w:name w:val="List Table 1 Light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>
    <w:name w:val="List Table 1 Light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>
    <w:name w:val="List Table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>
    <w:name w:val="List Table 2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>
    <w:name w:val="List Table 2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>
    <w:name w:val="List Table 2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0">
    <w:name w:val="List Table 2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1">
    <w:name w:val="List Table 2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2">
    <w:name w:val="List Table 2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3">
    <w:name w:val="List Table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4">
    <w:name w:val="List Table 3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5">
    <w:name w:val="List Table 3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6">
    <w:name w:val="List Table 3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7">
    <w:name w:val="List Table 3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8">
    <w:name w:val="List Table 3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9">
    <w:name w:val="List Table 3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0">
    <w:name w:val="List Table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1">
    <w:name w:val="List Table 4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2">
    <w:name w:val="List Table 4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3">
    <w:name w:val="List Table 4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4">
    <w:name w:val="List Table 4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5">
    <w:name w:val="List Table 4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6">
    <w:name w:val="List Table 4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7">
    <w:name w:val="List Table 5 Dark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8">
    <w:name w:val="List Table 5 Dark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9">
    <w:name w:val="List Table 5 Dark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0">
    <w:name w:val="List Table 5 Dark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1">
    <w:name w:val="List Table 5 Dark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2">
    <w:name w:val="List Table 5 Dark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3">
    <w:name w:val="List Table 5 Dark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4">
    <w:name w:val="List Table 6 Colorful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5">
    <w:name w:val="List Table 6 Colorful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6">
    <w:name w:val="List Table 6 Colorful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7">
    <w:name w:val="List Table 6 Colorful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8">
    <w:name w:val="List Table 6 Colorful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9">
    <w:name w:val="List Table 6 Colorful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0">
    <w:name w:val="List Table 6 Colorful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1">
    <w:name w:val="List Table 7 Colorful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02">
    <w:name w:val="List Table 7 Colorful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03">
    <w:name w:val="List Table 7 Colorful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04">
    <w:name w:val="List Table 7 Colorful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05">
    <w:name w:val="List Table 7 Colorful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06">
    <w:name w:val="List Table 7 Colorful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07">
    <w:name w:val="List Table 7 Colorful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08">
    <w:name w:val="Lined - Accent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9">
    <w:name w:val="Lined - Accent 1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0">
    <w:name w:val="Lined - Accent 2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1">
    <w:name w:val="Lined - Accent 3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Lined - Accent 4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Lined - Accent 5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Lined - Accent 6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Bordered &amp; Lined - Accent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Bordered &amp; Lined - Accent 1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Bordered &amp; Lined - Accent 2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Bordered &amp; Lined - Accent 3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Bordered &amp; Lined - Accent 4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Bordered &amp; Lined - Accent 5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Bordered &amp; Lined - Accent 6"/>
    <w:basedOn w:val="1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Bordered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Bordered - Accent 1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Bordered - Accent 2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Bordered - Accent 3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Bordered - Accent 4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Bordered - Accent 5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Bordered - Accent 6"/>
    <w:basedOn w:val="1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829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830">
    <w:name w:val="footnote text"/>
    <w:basedOn w:val="1848"/>
    <w:link w:val="183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831">
    <w:name w:val="Footnote Text Char"/>
    <w:link w:val="1830"/>
    <w:uiPriority w:val="99"/>
    <w:pPr>
      <w:pBdr/>
      <w:spacing/>
      <w:ind/>
    </w:pPr>
    <w:rPr>
      <w:sz w:val="18"/>
    </w:rPr>
  </w:style>
  <w:style w:type="character" w:styleId="1832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1833">
    <w:name w:val="endnote text"/>
    <w:basedOn w:val="1848"/>
    <w:link w:val="183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834">
    <w:name w:val="Endnote Text Char"/>
    <w:link w:val="1833"/>
    <w:uiPriority w:val="99"/>
    <w:pPr>
      <w:pBdr/>
      <w:spacing/>
      <w:ind/>
    </w:pPr>
    <w:rPr>
      <w:sz w:val="20"/>
    </w:rPr>
  </w:style>
  <w:style w:type="character" w:styleId="183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836">
    <w:name w:val="toc 1"/>
    <w:basedOn w:val="1848"/>
    <w:next w:val="1848"/>
    <w:uiPriority w:val="39"/>
    <w:unhideWhenUsed/>
    <w:pPr>
      <w:pBdr/>
      <w:spacing w:after="57"/>
      <w:ind w:right="0" w:firstLine="0" w:left="0"/>
    </w:pPr>
  </w:style>
  <w:style w:type="paragraph" w:styleId="1837">
    <w:name w:val="toc 2"/>
    <w:basedOn w:val="1848"/>
    <w:next w:val="1848"/>
    <w:uiPriority w:val="39"/>
    <w:unhideWhenUsed/>
    <w:pPr>
      <w:pBdr/>
      <w:spacing w:after="57"/>
      <w:ind w:right="0" w:firstLine="0" w:left="283"/>
    </w:pPr>
  </w:style>
  <w:style w:type="paragraph" w:styleId="1838">
    <w:name w:val="toc 3"/>
    <w:basedOn w:val="1848"/>
    <w:next w:val="1848"/>
    <w:uiPriority w:val="39"/>
    <w:unhideWhenUsed/>
    <w:pPr>
      <w:pBdr/>
      <w:spacing w:after="57"/>
      <w:ind w:right="0" w:firstLine="0" w:left="567"/>
    </w:pPr>
  </w:style>
  <w:style w:type="paragraph" w:styleId="1839">
    <w:name w:val="toc 4"/>
    <w:basedOn w:val="1848"/>
    <w:next w:val="1848"/>
    <w:uiPriority w:val="39"/>
    <w:unhideWhenUsed/>
    <w:pPr>
      <w:pBdr/>
      <w:spacing w:after="57"/>
      <w:ind w:right="0" w:firstLine="0" w:left="850"/>
    </w:pPr>
  </w:style>
  <w:style w:type="paragraph" w:styleId="1840">
    <w:name w:val="toc 5"/>
    <w:basedOn w:val="1848"/>
    <w:next w:val="1848"/>
    <w:uiPriority w:val="39"/>
    <w:unhideWhenUsed/>
    <w:pPr>
      <w:pBdr/>
      <w:spacing w:after="57"/>
      <w:ind w:right="0" w:firstLine="0" w:left="1134"/>
    </w:pPr>
  </w:style>
  <w:style w:type="paragraph" w:styleId="1841">
    <w:name w:val="toc 6"/>
    <w:basedOn w:val="1848"/>
    <w:next w:val="1848"/>
    <w:uiPriority w:val="39"/>
    <w:unhideWhenUsed/>
    <w:pPr>
      <w:pBdr/>
      <w:spacing w:after="57"/>
      <w:ind w:right="0" w:firstLine="0" w:left="1417"/>
    </w:pPr>
  </w:style>
  <w:style w:type="paragraph" w:styleId="1842">
    <w:name w:val="toc 7"/>
    <w:basedOn w:val="1848"/>
    <w:next w:val="1848"/>
    <w:uiPriority w:val="39"/>
    <w:unhideWhenUsed/>
    <w:pPr>
      <w:pBdr/>
      <w:spacing w:after="57"/>
      <w:ind w:right="0" w:firstLine="0" w:left="1701"/>
    </w:pPr>
  </w:style>
  <w:style w:type="paragraph" w:styleId="1843">
    <w:name w:val="toc 8"/>
    <w:basedOn w:val="1848"/>
    <w:next w:val="1848"/>
    <w:uiPriority w:val="39"/>
    <w:unhideWhenUsed/>
    <w:pPr>
      <w:pBdr/>
      <w:spacing w:after="57"/>
      <w:ind w:right="0" w:firstLine="0" w:left="1984"/>
    </w:pPr>
  </w:style>
  <w:style w:type="paragraph" w:styleId="1844">
    <w:name w:val="toc 9"/>
    <w:basedOn w:val="1848"/>
    <w:next w:val="1848"/>
    <w:uiPriority w:val="39"/>
    <w:unhideWhenUsed/>
    <w:pPr>
      <w:pBdr/>
      <w:spacing w:after="57"/>
      <w:ind w:right="0" w:firstLine="0" w:left="2268"/>
    </w:pPr>
  </w:style>
  <w:style w:type="paragraph" w:styleId="1845">
    <w:name w:val="TOC Heading"/>
    <w:uiPriority w:val="39"/>
    <w:unhideWhenUsed/>
    <w:pPr>
      <w:pBdr/>
      <w:spacing/>
      <w:ind/>
    </w:pPr>
  </w:style>
  <w:style w:type="paragraph" w:styleId="1846">
    <w:name w:val="table of figures"/>
    <w:basedOn w:val="1848"/>
    <w:next w:val="1848"/>
    <w:uiPriority w:val="99"/>
    <w:unhideWhenUsed/>
    <w:pPr>
      <w:pBdr/>
      <w:spacing w:after="0" w:afterAutospacing="0"/>
      <w:ind/>
    </w:pPr>
  </w:style>
  <w:style w:type="table" w:styleId="1847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48" w:default="1">
    <w:name w:val="Normal"/>
    <w:next w:val="1848"/>
    <w:pPr>
      <w:widowControl w:val="true"/>
      <w:pBdr/>
      <w:spacing w:after="200" w:before="0" w:line="276" w:lineRule="auto"/>
      <w:ind/>
    </w:pPr>
    <w:rPr>
      <w:rFonts w:ascii="Calibri" w:hAnsi="Calibri" w:eastAsia="Calibri" w:cs="Times New Roman"/>
      <w:color w:val="auto"/>
      <w:sz w:val="22"/>
      <w:szCs w:val="22"/>
      <w:lang w:val="ru-RU" w:eastAsia="zh-CN" w:bidi="ar-SA"/>
    </w:rPr>
  </w:style>
  <w:style w:type="paragraph" w:styleId="1849">
    <w:name w:val="Заголовок 2"/>
    <w:basedOn w:val="1848"/>
    <w:next w:val="1848"/>
    <w:pPr>
      <w:keepNext w:val="true"/>
      <w:numPr>
        <w:ilvl w:val="1"/>
        <w:numId w:val="1"/>
      </w:numPr>
      <w:pBdr/>
      <w:spacing w:after="60" w:before="240"/>
      <w:ind/>
      <w:outlineLvl w:val="1"/>
    </w:pPr>
    <w:rPr>
      <w:rFonts w:ascii="Cambria" w:hAnsi="Cambria" w:eastAsia="Times New Roman" w:cs="Cambria"/>
      <w:b/>
      <w:bCs/>
      <w:i/>
      <w:iCs/>
      <w:sz w:val="28"/>
      <w:szCs w:val="28"/>
      <w:lang w:val="en-US"/>
    </w:rPr>
  </w:style>
  <w:style w:type="paragraph" w:styleId="1850">
    <w:name w:val="Заголовок 4"/>
    <w:basedOn w:val="1848"/>
    <w:next w:val="1848"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rFonts w:eastAsia="Times New Roman"/>
      <w:b/>
      <w:bCs/>
      <w:sz w:val="28"/>
      <w:szCs w:val="28"/>
      <w:lang w:val="en-US"/>
    </w:rPr>
  </w:style>
  <w:style w:type="paragraph" w:styleId="1851">
    <w:name w:val="Заголовок 5"/>
    <w:basedOn w:val="1848"/>
    <w:next w:val="1848"/>
    <w:pPr>
      <w:numPr>
        <w:ilvl w:val="4"/>
        <w:numId w:val="1"/>
      </w:numPr>
      <w:pBdr/>
      <w:spacing w:after="60" w:before="240" w:line="240" w:lineRule="auto"/>
      <w:ind/>
      <w:outlineLvl w:val="4"/>
    </w:pPr>
    <w:rPr>
      <w:rFonts w:eastAsia="Times New Roman"/>
      <w:b/>
      <w:bCs/>
      <w:i/>
      <w:iCs/>
      <w:sz w:val="26"/>
      <w:szCs w:val="26"/>
      <w:lang w:val="en-US"/>
    </w:rPr>
  </w:style>
  <w:style w:type="character" w:styleId="1852">
    <w:name w:val="WW8Num1z0"/>
    <w:next w:val="1852"/>
    <w:link w:val="1848"/>
    <w:pPr>
      <w:pBdr/>
      <w:spacing/>
      <w:ind/>
    </w:pPr>
  </w:style>
  <w:style w:type="character" w:styleId="1853">
    <w:name w:val="WW8Num2z0"/>
    <w:next w:val="1853"/>
    <w:link w:val="1848"/>
    <w:pPr>
      <w:pBdr/>
      <w:spacing/>
      <w:ind/>
    </w:pPr>
    <w:rPr>
      <w:b/>
    </w:rPr>
  </w:style>
  <w:style w:type="character" w:styleId="1854">
    <w:name w:val="WW8Num3z0"/>
    <w:next w:val="1854"/>
    <w:link w:val="1848"/>
    <w:pPr>
      <w:pBdr/>
      <w:spacing/>
      <w:ind/>
    </w:pPr>
  </w:style>
  <w:style w:type="character" w:styleId="1855">
    <w:name w:val="WW8Num4z0"/>
    <w:next w:val="1855"/>
    <w:link w:val="1848"/>
    <w:pPr>
      <w:pBdr/>
      <w:spacing/>
      <w:ind/>
    </w:pPr>
    <w:rPr>
      <w:rFonts w:ascii="Courier New" w:hAnsi="Courier New" w:cs="Courier New"/>
    </w:rPr>
  </w:style>
  <w:style w:type="character" w:styleId="1856">
    <w:name w:val="WW8Num4z2"/>
    <w:next w:val="1856"/>
    <w:link w:val="1848"/>
    <w:pPr>
      <w:pBdr/>
      <w:spacing/>
      <w:ind/>
    </w:pPr>
    <w:rPr>
      <w:rFonts w:ascii="Wingdings" w:hAnsi="Wingdings" w:cs="Wingdings"/>
    </w:rPr>
  </w:style>
  <w:style w:type="character" w:styleId="1857">
    <w:name w:val="WW8Num4z3"/>
    <w:next w:val="1857"/>
    <w:link w:val="1848"/>
    <w:pPr>
      <w:pBdr/>
      <w:spacing/>
      <w:ind/>
    </w:pPr>
    <w:rPr>
      <w:rFonts w:ascii="Symbol" w:hAnsi="Symbol" w:cs="Symbol"/>
    </w:rPr>
  </w:style>
  <w:style w:type="character" w:styleId="1858">
    <w:name w:val="WW8Num6z0"/>
    <w:next w:val="1858"/>
    <w:link w:val="1848"/>
    <w:pPr>
      <w:pBdr/>
      <w:spacing/>
      <w:ind/>
    </w:pPr>
    <w:rPr>
      <w:rFonts w:ascii="Symbol" w:hAnsi="Symbol" w:cs="Symbol"/>
      <w:sz w:val="20"/>
    </w:rPr>
  </w:style>
  <w:style w:type="character" w:styleId="1859">
    <w:name w:val="WW8Num6z1"/>
    <w:next w:val="1859"/>
    <w:pPr>
      <w:pBdr/>
      <w:spacing/>
      <w:ind/>
    </w:pPr>
    <w:rPr>
      <w:rFonts w:ascii="Courier New" w:hAnsi="Courier New" w:cs="Courier New"/>
      <w:sz w:val="20"/>
    </w:rPr>
  </w:style>
  <w:style w:type="character" w:styleId="1860">
    <w:name w:val="WW8Num6z2"/>
    <w:next w:val="1860"/>
    <w:pPr>
      <w:pBdr/>
      <w:spacing/>
      <w:ind/>
    </w:pPr>
    <w:rPr>
      <w:rFonts w:ascii="Wingdings" w:hAnsi="Wingdings" w:cs="Wingdings"/>
      <w:sz w:val="20"/>
    </w:rPr>
  </w:style>
  <w:style w:type="character" w:styleId="1861">
    <w:name w:val="WW8Num7z0"/>
    <w:next w:val="1861"/>
    <w:pPr>
      <w:pBdr/>
      <w:spacing/>
      <w:ind/>
    </w:pPr>
    <w:rPr>
      <w:rFonts w:ascii="Symbol" w:hAnsi="Symbol" w:cs="Symbol"/>
    </w:rPr>
  </w:style>
  <w:style w:type="character" w:styleId="1862">
    <w:name w:val="WW8Num7z1"/>
    <w:next w:val="1862"/>
    <w:link w:val="1848"/>
    <w:pPr>
      <w:pBdr/>
      <w:spacing/>
      <w:ind/>
    </w:pPr>
    <w:rPr>
      <w:rFonts w:ascii="Courier New" w:hAnsi="Courier New" w:cs="Courier New"/>
    </w:rPr>
  </w:style>
  <w:style w:type="character" w:styleId="1863">
    <w:name w:val="WW8Num7z2"/>
    <w:next w:val="1863"/>
    <w:link w:val="1848"/>
    <w:pPr>
      <w:pBdr/>
      <w:spacing/>
      <w:ind/>
    </w:pPr>
    <w:rPr>
      <w:rFonts w:ascii="Wingdings" w:hAnsi="Wingdings" w:cs="Wingdings"/>
    </w:rPr>
  </w:style>
  <w:style w:type="character" w:styleId="1864">
    <w:name w:val="WW8Num9z0"/>
    <w:next w:val="1864"/>
    <w:link w:val="1848"/>
    <w:pPr>
      <w:pBdr/>
      <w:spacing/>
      <w:ind/>
    </w:pPr>
  </w:style>
  <w:style w:type="character" w:styleId="1865">
    <w:name w:val="WW8Num10z0"/>
    <w:next w:val="1865"/>
    <w:link w:val="1848"/>
    <w:pPr>
      <w:pBdr/>
      <w:spacing/>
      <w:ind/>
    </w:pPr>
    <w:rPr>
      <w:rFonts w:ascii="Times New Roman" w:hAnsi="Times New Roman" w:eastAsia="Times New Roman" w:cs="Times New Roman"/>
      <w:b w:val="0"/>
      <w:bCs/>
      <w:i w:val="0"/>
      <w:iCs/>
      <w:caps w:val="0"/>
      <w:smallCaps w:val="0"/>
      <w:strike w:val="0"/>
      <w:color w:val="000000"/>
      <w:spacing w:val="0"/>
      <w:position w:val="0"/>
      <w:sz w:val="23"/>
      <w:szCs w:val="23"/>
      <w:u w:val="none"/>
      <w:vertAlign w:val="baseline"/>
      <w:lang w:val="ru-RU"/>
    </w:rPr>
  </w:style>
  <w:style w:type="character" w:styleId="1866">
    <w:name w:val="WW8Num11z0"/>
    <w:next w:val="1866"/>
    <w:pPr>
      <w:pBdr/>
      <w:spacing/>
      <w:ind/>
    </w:pPr>
  </w:style>
  <w:style w:type="character" w:styleId="1867">
    <w:name w:val="WW8Num12z0"/>
    <w:next w:val="1867"/>
    <w:pPr>
      <w:pBdr/>
      <w:spacing/>
      <w:ind/>
    </w:pPr>
  </w:style>
  <w:style w:type="character" w:styleId="1868">
    <w:name w:val="WW8Num13z0"/>
    <w:next w:val="1868"/>
    <w:link w:val="1848"/>
    <w:pPr>
      <w:pBdr/>
      <w:spacing/>
      <w:ind/>
    </w:pPr>
  </w:style>
  <w:style w:type="character" w:styleId="1869">
    <w:name w:val="WW8Num14z0"/>
    <w:next w:val="1869"/>
    <w:link w:val="1848"/>
    <w:pPr>
      <w:pBdr/>
      <w:spacing/>
      <w:ind/>
    </w:pPr>
  </w:style>
  <w:style w:type="character" w:styleId="1870">
    <w:name w:val="WW8Num15z0"/>
    <w:next w:val="1870"/>
    <w:link w:val="1848"/>
    <w:pPr>
      <w:pBdr/>
      <w:spacing/>
      <w:ind/>
    </w:pPr>
    <w:rPr>
      <w:rFonts w:ascii="Times New Roman" w:hAnsi="Times New Roman" w:cs="Times New Roman"/>
      <w:b w:val="0"/>
      <w:bCs w:val="0"/>
      <w:i w:val="0"/>
      <w:iCs w:val="0"/>
      <w:sz w:val="20"/>
      <w:szCs w:val="20"/>
      <w:u w:val="none"/>
    </w:rPr>
  </w:style>
  <w:style w:type="character" w:styleId="1871">
    <w:name w:val="WW8Num16z0"/>
    <w:next w:val="1871"/>
    <w:pPr>
      <w:pBdr/>
      <w:spacing/>
      <w:ind/>
    </w:pPr>
    <w:rPr>
      <w:rFonts w:ascii="Courier New" w:hAnsi="Courier New" w:cs="Courier New"/>
    </w:rPr>
  </w:style>
  <w:style w:type="character" w:styleId="1872">
    <w:name w:val="WW8Num16z2"/>
    <w:next w:val="1872"/>
    <w:link w:val="1848"/>
    <w:pPr>
      <w:pBdr/>
      <w:spacing/>
      <w:ind/>
    </w:pPr>
    <w:rPr>
      <w:rFonts w:ascii="Wingdings" w:hAnsi="Wingdings" w:cs="Wingdings"/>
    </w:rPr>
  </w:style>
  <w:style w:type="character" w:styleId="1873">
    <w:name w:val="WW8Num16z3"/>
    <w:next w:val="1873"/>
    <w:link w:val="1848"/>
    <w:pPr>
      <w:pBdr/>
      <w:spacing/>
      <w:ind/>
    </w:pPr>
    <w:rPr>
      <w:rFonts w:ascii="Symbol" w:hAnsi="Symbol" w:cs="Symbol"/>
    </w:rPr>
  </w:style>
  <w:style w:type="character" w:styleId="1874">
    <w:name w:val="WW8Num18z0"/>
    <w:next w:val="1874"/>
    <w:link w:val="1848"/>
    <w:pPr>
      <w:pBdr/>
      <w:spacing/>
      <w:ind/>
    </w:pPr>
    <w:rPr>
      <w:rFonts w:ascii="Symbol" w:hAnsi="Symbol" w:cs="Symbol"/>
      <w:sz w:val="20"/>
    </w:rPr>
  </w:style>
  <w:style w:type="character" w:styleId="1875">
    <w:name w:val="WW8Num18z1"/>
    <w:next w:val="1875"/>
    <w:pPr>
      <w:pBdr/>
      <w:spacing/>
      <w:ind/>
    </w:pPr>
    <w:rPr>
      <w:rFonts w:ascii="Courier New" w:hAnsi="Courier New" w:cs="Courier New"/>
      <w:sz w:val="20"/>
    </w:rPr>
  </w:style>
  <w:style w:type="character" w:styleId="1876">
    <w:name w:val="WW8Num18z2"/>
    <w:next w:val="1876"/>
    <w:pPr>
      <w:pBdr/>
      <w:spacing/>
      <w:ind/>
    </w:pPr>
    <w:rPr>
      <w:rFonts w:ascii="Wingdings" w:hAnsi="Wingdings" w:cs="Wingdings"/>
      <w:sz w:val="20"/>
    </w:rPr>
  </w:style>
  <w:style w:type="character" w:styleId="1877">
    <w:name w:val="WW8Num19z0"/>
    <w:next w:val="1877"/>
    <w:pPr>
      <w:pBdr/>
      <w:spacing/>
      <w:ind/>
    </w:pPr>
  </w:style>
  <w:style w:type="character" w:styleId="1878">
    <w:name w:val="WW8Num20z0"/>
    <w:next w:val="1878"/>
    <w:link w:val="1848"/>
    <w:pPr>
      <w:pBdr/>
      <w:spacing/>
      <w:ind/>
    </w:pPr>
  </w:style>
  <w:style w:type="character" w:styleId="1879">
    <w:name w:val="WW8Num20z1"/>
    <w:next w:val="1879"/>
    <w:link w:val="1848"/>
    <w:pPr>
      <w:pBdr/>
      <w:spacing/>
      <w:ind/>
    </w:pPr>
    <w:rPr>
      <w:rFonts w:ascii="Symbol" w:hAnsi="Symbol" w:cs="Symbol"/>
    </w:rPr>
  </w:style>
  <w:style w:type="character" w:styleId="1880">
    <w:name w:val="WW8Num21z0"/>
    <w:next w:val="1880"/>
    <w:link w:val="1848"/>
    <w:pPr>
      <w:pBdr/>
      <w:spacing/>
      <w:ind/>
    </w:pPr>
    <w:rPr>
      <w:rFonts w:ascii="Symbol" w:hAnsi="Symbol" w:cs="Symbol"/>
      <w:sz w:val="20"/>
    </w:rPr>
  </w:style>
  <w:style w:type="character" w:styleId="1881">
    <w:name w:val="WW8Num21z1"/>
    <w:next w:val="1881"/>
    <w:pPr>
      <w:pBdr/>
      <w:spacing/>
      <w:ind/>
    </w:pPr>
    <w:rPr>
      <w:rFonts w:ascii="Courier New" w:hAnsi="Courier New" w:cs="Courier New"/>
      <w:sz w:val="20"/>
    </w:rPr>
  </w:style>
  <w:style w:type="character" w:styleId="1882">
    <w:name w:val="WW8Num21z2"/>
    <w:next w:val="1882"/>
    <w:pPr>
      <w:pBdr/>
      <w:spacing/>
      <w:ind/>
    </w:pPr>
    <w:rPr>
      <w:rFonts w:ascii="Wingdings" w:hAnsi="Wingdings" w:cs="Wingdings"/>
      <w:sz w:val="20"/>
    </w:rPr>
  </w:style>
  <w:style w:type="character" w:styleId="1883">
    <w:name w:val="WW8Num23z0"/>
    <w:next w:val="1883"/>
    <w:pPr>
      <w:pBdr/>
      <w:spacing/>
      <w:ind/>
    </w:pPr>
  </w:style>
  <w:style w:type="character" w:styleId="1884">
    <w:name w:val="WW8Num24z0"/>
    <w:next w:val="1884"/>
    <w:link w:val="1848"/>
    <w:pPr>
      <w:pBdr/>
      <w:spacing/>
      <w:ind/>
    </w:pPr>
    <w:rPr>
      <w:b w:val="0"/>
      <w:i w:val="0"/>
      <w:sz w:val="22"/>
    </w:rPr>
  </w:style>
  <w:style w:type="character" w:styleId="1885">
    <w:name w:val="WW8Num25z0"/>
    <w:next w:val="1885"/>
    <w:link w:val="1848"/>
    <w:pPr>
      <w:pBdr/>
      <w:spacing/>
      <w:ind/>
    </w:pPr>
  </w:style>
  <w:style w:type="character" w:styleId="1886">
    <w:name w:val="WW8Num26z1"/>
    <w:next w:val="1886"/>
    <w:link w:val="1848"/>
    <w:pPr>
      <w:pBdr/>
      <w:spacing/>
      <w:ind/>
    </w:pPr>
    <w:rPr>
      <w:sz w:val="24"/>
      <w:szCs w:val="24"/>
    </w:rPr>
  </w:style>
  <w:style w:type="character" w:styleId="1887">
    <w:name w:val="WW8Num26z2"/>
    <w:next w:val="1887"/>
    <w:link w:val="1848"/>
    <w:pPr>
      <w:pBdr/>
      <w:spacing/>
      <w:ind/>
    </w:pPr>
  </w:style>
  <w:style w:type="character" w:styleId="1888">
    <w:name w:val="WW8Num27z0"/>
    <w:next w:val="1888"/>
    <w:link w:val="1848"/>
    <w:pPr>
      <w:pBdr/>
      <w:spacing/>
      <w:ind/>
    </w:pPr>
    <w:rPr>
      <w:rFonts w:ascii="Symbol" w:hAnsi="Symbol" w:cs="Symbol"/>
    </w:rPr>
  </w:style>
  <w:style w:type="character" w:styleId="1889">
    <w:name w:val="WW8Num27z1"/>
    <w:next w:val="1889"/>
    <w:link w:val="1848"/>
    <w:pPr>
      <w:pBdr/>
      <w:spacing/>
      <w:ind/>
    </w:pPr>
    <w:rPr>
      <w:rFonts w:ascii="Courier New" w:hAnsi="Courier New" w:cs="Courier New"/>
    </w:rPr>
  </w:style>
  <w:style w:type="character" w:styleId="1890">
    <w:name w:val="WW8Num27z2"/>
    <w:next w:val="1890"/>
    <w:link w:val="1848"/>
    <w:pPr>
      <w:pBdr/>
      <w:spacing/>
      <w:ind/>
    </w:pPr>
    <w:rPr>
      <w:rFonts w:ascii="Wingdings" w:hAnsi="Wingdings" w:cs="Wingdings"/>
    </w:rPr>
  </w:style>
  <w:style w:type="character" w:styleId="1891">
    <w:name w:val="WW8Num28z0"/>
    <w:next w:val="1891"/>
    <w:link w:val="1848"/>
    <w:pPr>
      <w:pBdr/>
      <w:spacing/>
      <w:ind/>
    </w:pPr>
  </w:style>
  <w:style w:type="character" w:styleId="1892">
    <w:name w:val="WW8Num29z0"/>
    <w:next w:val="1892"/>
    <w:link w:val="1848"/>
    <w:pPr>
      <w:pBdr/>
      <w:spacing/>
      <w:ind/>
    </w:pPr>
  </w:style>
  <w:style w:type="character" w:styleId="1893">
    <w:name w:val="WW8Num30z0"/>
    <w:next w:val="1893"/>
    <w:link w:val="1848"/>
    <w:pPr>
      <w:pBdr/>
      <w:spacing/>
      <w:ind/>
    </w:pPr>
  </w:style>
  <w:style w:type="character" w:styleId="1894">
    <w:name w:val="WW8Num31z0"/>
    <w:next w:val="1894"/>
    <w:link w:val="1848"/>
    <w:pPr>
      <w:pBdr/>
      <w:spacing/>
      <w:ind/>
    </w:pPr>
    <w:rPr>
      <w:rFonts w:ascii="Symbol" w:hAnsi="Symbol" w:cs="Symbol"/>
      <w:sz w:val="20"/>
    </w:rPr>
  </w:style>
  <w:style w:type="character" w:styleId="1895">
    <w:name w:val="WW8Num31z1"/>
    <w:next w:val="1895"/>
    <w:pPr>
      <w:pBdr/>
      <w:spacing/>
      <w:ind/>
    </w:pPr>
    <w:rPr>
      <w:rFonts w:ascii="Courier New" w:hAnsi="Courier New" w:cs="Courier New"/>
      <w:sz w:val="20"/>
    </w:rPr>
  </w:style>
  <w:style w:type="character" w:styleId="1896">
    <w:name w:val="WW8Num31z2"/>
    <w:next w:val="1896"/>
    <w:pPr>
      <w:pBdr/>
      <w:spacing/>
      <w:ind/>
    </w:pPr>
    <w:rPr>
      <w:rFonts w:ascii="Wingdings" w:hAnsi="Wingdings" w:cs="Wingdings"/>
      <w:sz w:val="20"/>
    </w:rPr>
  </w:style>
  <w:style w:type="character" w:styleId="1897">
    <w:name w:val="WW8Num32z0"/>
    <w:next w:val="1897"/>
    <w:pPr>
      <w:pBdr/>
      <w:spacing/>
      <w:ind/>
    </w:pPr>
    <w:rPr>
      <w:rFonts w:ascii="Symbol" w:hAnsi="Symbol" w:cs="Symbol"/>
    </w:rPr>
  </w:style>
  <w:style w:type="character" w:styleId="1898">
    <w:name w:val="WW8Num32z1"/>
    <w:next w:val="1898"/>
    <w:link w:val="1848"/>
    <w:pPr>
      <w:pBdr/>
      <w:spacing/>
      <w:ind/>
    </w:pPr>
    <w:rPr>
      <w:rFonts w:ascii="Courier New" w:hAnsi="Courier New" w:cs="Courier New"/>
    </w:rPr>
  </w:style>
  <w:style w:type="character" w:styleId="1899">
    <w:name w:val="WW8Num32z2"/>
    <w:next w:val="1899"/>
    <w:link w:val="1848"/>
    <w:pPr>
      <w:pBdr/>
      <w:spacing/>
      <w:ind/>
    </w:pPr>
    <w:rPr>
      <w:rFonts w:ascii="Wingdings" w:hAnsi="Wingdings" w:cs="Wingdings"/>
    </w:rPr>
  </w:style>
  <w:style w:type="character" w:styleId="1900">
    <w:name w:val="WW8Num33z0"/>
    <w:next w:val="1900"/>
    <w:link w:val="1848"/>
    <w:pPr>
      <w:pBdr/>
      <w:spacing/>
      <w:ind/>
    </w:pPr>
    <w:rPr>
      <w:rFonts w:ascii="Wingdings" w:hAnsi="Wingdings" w:cs="Wingdings"/>
    </w:rPr>
  </w:style>
  <w:style w:type="character" w:styleId="1901">
    <w:name w:val="WW8Num33z1"/>
    <w:next w:val="1901"/>
    <w:link w:val="1848"/>
    <w:pPr>
      <w:pBdr/>
      <w:spacing/>
      <w:ind/>
    </w:pPr>
    <w:rPr>
      <w:rFonts w:ascii="Courier New" w:hAnsi="Courier New" w:cs="Courier New"/>
    </w:rPr>
  </w:style>
  <w:style w:type="character" w:styleId="1902">
    <w:name w:val="WW8Num33z3"/>
    <w:next w:val="1902"/>
    <w:link w:val="1848"/>
    <w:pPr>
      <w:pBdr/>
      <w:spacing/>
      <w:ind/>
    </w:pPr>
    <w:rPr>
      <w:rFonts w:ascii="Symbol" w:hAnsi="Symbol" w:cs="Symbol"/>
    </w:rPr>
  </w:style>
  <w:style w:type="character" w:styleId="1903">
    <w:name w:val="WW8Num34z0"/>
    <w:next w:val="1903"/>
    <w:link w:val="1848"/>
    <w:pPr>
      <w:pBdr/>
      <w:spacing/>
      <w:ind/>
    </w:pPr>
    <w:rPr>
      <w:rFonts w:ascii="Times New Roman" w:hAnsi="Times New Roman" w:cs="Times New Roman"/>
      <w:b w:val="0"/>
      <w:i w:val="0"/>
      <w:sz w:val="20"/>
      <w:u w:val="none"/>
    </w:rPr>
  </w:style>
  <w:style w:type="character" w:styleId="1904">
    <w:name w:val="WW8Num35z0"/>
    <w:next w:val="1904"/>
    <w:pPr>
      <w:pBdr/>
      <w:spacing/>
      <w:ind/>
    </w:pPr>
    <w:rPr>
      <w:b/>
    </w:rPr>
  </w:style>
  <w:style w:type="character" w:styleId="1905">
    <w:name w:val="WW8Num36z0"/>
    <w:next w:val="1905"/>
    <w:link w:val="1848"/>
    <w:pPr>
      <w:pBdr/>
      <w:spacing/>
      <w:ind/>
    </w:pPr>
  </w:style>
  <w:style w:type="character" w:styleId="1906">
    <w:name w:val="WW8Num37z0"/>
    <w:next w:val="1906"/>
    <w:link w:val="1848"/>
    <w:pPr>
      <w:pBdr/>
      <w:spacing/>
      <w:ind/>
    </w:pPr>
  </w:style>
  <w:style w:type="character" w:styleId="1907">
    <w:name w:val="WW8Num38z0"/>
    <w:next w:val="1907"/>
    <w:link w:val="1848"/>
    <w:pPr>
      <w:pBdr/>
      <w:spacing/>
      <w:ind/>
    </w:pPr>
  </w:style>
  <w:style w:type="character" w:styleId="1908">
    <w:name w:val="WW8Num39z1"/>
    <w:next w:val="1908"/>
    <w:link w:val="1848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909">
    <w:name w:val="WW8Num40z0"/>
    <w:next w:val="1909"/>
    <w:pPr>
      <w:pBdr/>
      <w:spacing/>
      <w:ind/>
    </w:pPr>
  </w:style>
  <w:style w:type="character" w:styleId="1910">
    <w:name w:val="WW8Num41z0"/>
    <w:next w:val="1910"/>
    <w:link w:val="1848"/>
    <w:pPr>
      <w:pBdr/>
      <w:spacing/>
      <w:ind/>
    </w:pPr>
  </w:style>
  <w:style w:type="character" w:styleId="1911">
    <w:name w:val="WW8Num42z0"/>
    <w:next w:val="1911"/>
    <w:link w:val="1848"/>
    <w:pPr>
      <w:pBdr/>
      <w:spacing/>
      <w:ind/>
    </w:pPr>
    <w:rPr>
      <w:rFonts w:ascii="Courier New" w:hAnsi="Courier New" w:cs="Courier New"/>
    </w:rPr>
  </w:style>
  <w:style w:type="character" w:styleId="1912">
    <w:name w:val="WW8Num42z2"/>
    <w:next w:val="1912"/>
    <w:link w:val="1848"/>
    <w:pPr>
      <w:pBdr/>
      <w:spacing/>
      <w:ind/>
    </w:pPr>
    <w:rPr>
      <w:rFonts w:ascii="Wingdings" w:hAnsi="Wingdings" w:cs="Wingdings"/>
    </w:rPr>
  </w:style>
  <w:style w:type="character" w:styleId="1913">
    <w:name w:val="WW8Num42z3"/>
    <w:next w:val="1913"/>
    <w:link w:val="1848"/>
    <w:pPr>
      <w:pBdr/>
      <w:spacing/>
      <w:ind/>
    </w:pPr>
    <w:rPr>
      <w:rFonts w:ascii="Symbol" w:hAnsi="Symbol" w:cs="Symbol"/>
    </w:rPr>
  </w:style>
  <w:style w:type="character" w:styleId="1914">
    <w:name w:val="WW8Num44z0"/>
    <w:next w:val="1914"/>
    <w:link w:val="1848"/>
    <w:pPr>
      <w:pBdr/>
      <w:spacing/>
      <w:ind/>
    </w:pPr>
  </w:style>
  <w:style w:type="character" w:styleId="1915">
    <w:name w:val="Основной шрифт абзаца"/>
    <w:next w:val="1915"/>
    <w:link w:val="1848"/>
    <w:pPr>
      <w:pBdr/>
      <w:spacing/>
      <w:ind/>
    </w:pPr>
  </w:style>
  <w:style w:type="character" w:styleId="1916">
    <w:name w:val="Замещающий текст"/>
    <w:next w:val="1916"/>
    <w:link w:val="1848"/>
    <w:pPr>
      <w:pBdr/>
      <w:spacing/>
      <w:ind/>
    </w:pPr>
    <w:rPr>
      <w:color w:val="808080"/>
    </w:rPr>
  </w:style>
  <w:style w:type="character" w:styleId="1917">
    <w:name w:val="Текст выноски Знак"/>
    <w:next w:val="1917"/>
    <w:link w:val="1848"/>
    <w:pPr>
      <w:pBdr/>
      <w:spacing/>
      <w:ind/>
    </w:pPr>
    <w:rPr>
      <w:rFonts w:ascii="Tahoma" w:hAnsi="Tahoma" w:cs="Tahoma"/>
      <w:sz w:val="16"/>
      <w:szCs w:val="16"/>
    </w:rPr>
  </w:style>
  <w:style w:type="character" w:styleId="1918">
    <w:name w:val="Верхний колонтитул Знак"/>
    <w:next w:val="1918"/>
    <w:pPr>
      <w:pBdr/>
      <w:spacing/>
      <w:ind/>
    </w:pPr>
    <w:rPr>
      <w:sz w:val="22"/>
      <w:szCs w:val="22"/>
    </w:rPr>
  </w:style>
  <w:style w:type="character" w:styleId="1919">
    <w:name w:val="Нижний колонтитул Знак"/>
    <w:next w:val="1919"/>
    <w:link w:val="1848"/>
    <w:pPr>
      <w:pBdr/>
      <w:spacing/>
      <w:ind/>
    </w:pPr>
    <w:rPr>
      <w:sz w:val="22"/>
      <w:szCs w:val="22"/>
    </w:rPr>
  </w:style>
  <w:style w:type="character" w:styleId="1920">
    <w:name w:val="Интернет-ссылка"/>
    <w:next w:val="1920"/>
    <w:link w:val="1848"/>
    <w:pPr>
      <w:pBdr/>
      <w:spacing/>
      <w:ind/>
    </w:pPr>
    <w:rPr>
      <w:color w:val="0000ff"/>
      <w:u w:val="single"/>
    </w:rPr>
  </w:style>
  <w:style w:type="character" w:styleId="1921">
    <w:name w:val="Заголовок 5 Знак"/>
    <w:next w:val="1921"/>
    <w:link w:val="1848"/>
    <w:pPr>
      <w:pBdr/>
      <w:spacing/>
      <w:ind/>
    </w:pPr>
    <w:rPr>
      <w:rFonts w:eastAsia="Times New Roman"/>
      <w:b/>
      <w:bCs/>
      <w:i/>
      <w:iCs/>
      <w:sz w:val="26"/>
      <w:szCs w:val="26"/>
    </w:rPr>
  </w:style>
  <w:style w:type="character" w:styleId="1922">
    <w:name w:val="b-result__url"/>
    <w:basedOn w:val="1915"/>
    <w:next w:val="1922"/>
    <w:pPr>
      <w:pBdr/>
      <w:spacing/>
      <w:ind/>
    </w:pPr>
  </w:style>
  <w:style w:type="character" w:styleId="1923">
    <w:name w:val="Акцент"/>
    <w:next w:val="1923"/>
    <w:link w:val="1848"/>
    <w:pPr>
      <w:pBdr/>
      <w:spacing/>
      <w:ind/>
    </w:pPr>
    <w:rPr>
      <w:i/>
      <w:iCs/>
    </w:rPr>
  </w:style>
  <w:style w:type="character" w:styleId="1924">
    <w:name w:val="Заголовок 2 Знак"/>
    <w:next w:val="1924"/>
    <w:link w:val="1848"/>
    <w:pPr>
      <w:pBdr/>
      <w:spacing/>
      <w:ind/>
    </w:pPr>
    <w:rPr>
      <w:rFonts w:ascii="Cambria" w:hAnsi="Cambria" w:eastAsia="Times New Roman" w:cs="Cambria"/>
      <w:b/>
      <w:bCs/>
      <w:i/>
      <w:iCs/>
      <w:sz w:val="28"/>
      <w:szCs w:val="28"/>
    </w:rPr>
  </w:style>
  <w:style w:type="character" w:styleId="1925">
    <w:name w:val="Основной текст с отступом 3 Знак"/>
    <w:next w:val="1925"/>
    <w:pPr>
      <w:pBdr/>
      <w:spacing/>
      <w:ind/>
    </w:pPr>
    <w:rPr>
      <w:rFonts w:ascii="Times New Roman" w:hAnsi="Times New Roman" w:eastAsia="Times New Roman" w:cs="Times New Roman"/>
      <w:sz w:val="16"/>
      <w:szCs w:val="16"/>
    </w:rPr>
  </w:style>
  <w:style w:type="character" w:styleId="1926">
    <w:name w:val="st"/>
    <w:basedOn w:val="1915"/>
    <w:next w:val="1926"/>
    <w:pPr>
      <w:pBdr/>
      <w:spacing/>
      <w:ind/>
    </w:pPr>
  </w:style>
  <w:style w:type="character" w:styleId="1927">
    <w:name w:val="Заголовок 4 Знак"/>
    <w:next w:val="1927"/>
    <w:link w:val="1848"/>
    <w:pPr>
      <w:pBdr/>
      <w:spacing/>
      <w:ind/>
    </w:pPr>
    <w:rPr>
      <w:rFonts w:ascii="Calibri" w:hAnsi="Calibri" w:eastAsia="Times New Roman" w:cs="Times New Roman"/>
      <w:b/>
      <w:bCs/>
      <w:sz w:val="28"/>
      <w:szCs w:val="28"/>
    </w:rPr>
  </w:style>
  <w:style w:type="character" w:styleId="1928">
    <w:name w:val="Основной текст_"/>
    <w:next w:val="1928"/>
    <w:pPr>
      <w:pBdr/>
      <w:spacing/>
      <w:ind/>
    </w:pPr>
    <w:rPr>
      <w:spacing w:val="3"/>
      <w:sz w:val="21"/>
      <w:szCs w:val="21"/>
      <w:shd w:val="clear" w:color="auto" w:fill="ffffff"/>
    </w:rPr>
  </w:style>
  <w:style w:type="character" w:styleId="1929">
    <w:name w:val="Основной текст + 12;5 pt;Полужирный;Интервал 0 pt"/>
    <w:next w:val="1929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-3"/>
      <w:position w:val="0"/>
      <w:sz w:val="25"/>
      <w:szCs w:val="25"/>
      <w:u w:val="none"/>
      <w:shd w:val="clear" w:color="auto" w:fill="ffffff"/>
      <w:vertAlign w:val="baseline"/>
      <w:lang w:val="ru-RU"/>
    </w:rPr>
  </w:style>
  <w:style w:type="character" w:styleId="1930">
    <w:name w:val="Основной текст (3)"/>
    <w:next w:val="1930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-3"/>
      <w:position w:val="0"/>
      <w:sz w:val="25"/>
      <w:szCs w:val="25"/>
      <w:u w:val="single"/>
      <w:vertAlign w:val="baseline"/>
      <w:lang w:val="ru-RU"/>
    </w:rPr>
  </w:style>
  <w:style w:type="character" w:styleId="1931">
    <w:name w:val="Основной текст (5)_"/>
    <w:next w:val="1931"/>
    <w:pPr>
      <w:pBdr/>
      <w:spacing/>
      <w:ind/>
    </w:pPr>
    <w:rPr>
      <w:shd w:val="clear" w:color="auto" w:fill="ffffff"/>
    </w:rPr>
  </w:style>
  <w:style w:type="character" w:styleId="1932">
    <w:name w:val="Основной текст (5) + 12;5 pt;Полужирный;Интервал 0 pt"/>
    <w:next w:val="1932"/>
    <w:link w:val="1848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-3"/>
      <w:position w:val="0"/>
      <w:sz w:val="25"/>
      <w:szCs w:val="25"/>
      <w:u w:val="none"/>
      <w:vertAlign w:val="baseline"/>
    </w:rPr>
  </w:style>
  <w:style w:type="character" w:styleId="1933">
    <w:name w:val="Основной текст (6)_"/>
    <w:next w:val="1933"/>
    <w:pPr>
      <w:pBdr/>
      <w:spacing/>
      <w:ind/>
    </w:pPr>
    <w:rPr>
      <w:sz w:val="23"/>
      <w:szCs w:val="23"/>
      <w:shd w:val="clear" w:color="auto" w:fill="ffffff"/>
    </w:rPr>
  </w:style>
  <w:style w:type="character" w:styleId="1934">
    <w:name w:val="Основной текст (6) + Полужирный;Курсив"/>
    <w:next w:val="1934"/>
    <w:link w:val="1848"/>
    <w:pPr>
      <w:pBdr/>
      <w:spacing/>
      <w:ind/>
    </w:pPr>
    <w:rPr>
      <w:rFonts w:ascii="Times New Roman" w:hAnsi="Times New Roman" w:eastAsia="Times New Roman" w:cs="Times New Roman"/>
      <w:b/>
      <w:bCs/>
      <w:i/>
      <w:iCs/>
      <w:caps w:val="0"/>
      <w:smallCaps w:val="0"/>
      <w:strike w:val="0"/>
      <w:color w:val="000000"/>
      <w:spacing w:val="0"/>
      <w:position w:val="0"/>
      <w:sz w:val="23"/>
      <w:szCs w:val="23"/>
      <w:u w:val="none"/>
      <w:vertAlign w:val="baseline"/>
    </w:rPr>
  </w:style>
  <w:style w:type="character" w:styleId="1935">
    <w:name w:val="Основной текст (6) + SimSun;8 pt;Курсив"/>
    <w:next w:val="1935"/>
    <w:pPr>
      <w:pBdr/>
      <w:spacing/>
      <w:ind/>
    </w:pPr>
    <w:rPr>
      <w:rFonts w:ascii="SimSun" w:hAnsi="SimSun" w:eastAsia="SimSun" w:cs="SimSun"/>
      <w:b w:val="0"/>
      <w:bCs w:val="0"/>
      <w:i/>
      <w:iCs/>
      <w:caps w:val="0"/>
      <w:smallCaps w:val="0"/>
      <w:strike w:val="0"/>
      <w:color w:val="000000"/>
      <w:spacing w:val="0"/>
      <w:position w:val="0"/>
      <w:sz w:val="16"/>
      <w:szCs w:val="16"/>
      <w:u w:val="none"/>
      <w:vertAlign w:val="baseline"/>
    </w:rPr>
  </w:style>
  <w:style w:type="character" w:styleId="1936">
    <w:name w:val="Основной текст (7)_"/>
    <w:next w:val="1936"/>
    <w:pPr>
      <w:pBdr/>
      <w:spacing/>
      <w:ind/>
    </w:pPr>
    <w:rPr>
      <w:shd w:val="clear" w:color="auto" w:fill="ffffff"/>
    </w:rPr>
  </w:style>
  <w:style w:type="character" w:styleId="1937">
    <w:name w:val="Основной текст (7) + 12;5 pt;Полужирный;Интервал 0 pt"/>
    <w:next w:val="1937"/>
    <w:link w:val="1848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-3"/>
      <w:position w:val="0"/>
      <w:sz w:val="25"/>
      <w:szCs w:val="25"/>
      <w:u w:val="none"/>
      <w:vertAlign w:val="baseline"/>
    </w:rPr>
  </w:style>
  <w:style w:type="character" w:styleId="1938">
    <w:name w:val="Основной текст (8)_"/>
    <w:next w:val="1938"/>
    <w:pPr>
      <w:pBdr/>
      <w:spacing/>
      <w:ind/>
    </w:pPr>
    <w:rPr>
      <w:shd w:val="clear" w:color="auto" w:fill="ffffff"/>
    </w:rPr>
  </w:style>
  <w:style w:type="character" w:styleId="1939">
    <w:name w:val="Основной текст (8) + 12;5 pt;Полужирный;Интервал 0 pt"/>
    <w:next w:val="1939"/>
    <w:link w:val="1848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-3"/>
      <w:position w:val="0"/>
      <w:sz w:val="25"/>
      <w:szCs w:val="25"/>
      <w:u w:val="none"/>
      <w:vertAlign w:val="baseline"/>
    </w:rPr>
  </w:style>
  <w:style w:type="character" w:styleId="1940">
    <w:name w:val="Основной текст (9)_"/>
    <w:next w:val="1940"/>
    <w:pPr>
      <w:pBdr/>
      <w:spacing/>
      <w:ind/>
    </w:pPr>
    <w:rPr>
      <w:shd w:val="clear" w:color="auto" w:fill="ffffff"/>
    </w:rPr>
  </w:style>
  <w:style w:type="character" w:styleId="1941">
    <w:name w:val="Основной текст (9) + 12;5 pt;Полужирный;Интервал 0 pt"/>
    <w:next w:val="1941"/>
    <w:link w:val="1848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-3"/>
      <w:position w:val="0"/>
      <w:sz w:val="25"/>
      <w:szCs w:val="25"/>
      <w:u w:val="none"/>
      <w:vertAlign w:val="baseline"/>
    </w:rPr>
  </w:style>
  <w:style w:type="character" w:styleId="1942">
    <w:name w:val="Основной текст (10)_"/>
    <w:next w:val="1942"/>
    <w:pPr>
      <w:pBdr/>
      <w:spacing/>
      <w:ind/>
    </w:pPr>
    <w:rPr>
      <w:shd w:val="clear" w:color="auto" w:fill="ffffff"/>
    </w:rPr>
  </w:style>
  <w:style w:type="character" w:styleId="1943">
    <w:name w:val="Основной текст (10) + 12;5 pt;Полужирный;Интервал 0 pt"/>
    <w:next w:val="1943"/>
    <w:link w:val="1848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-3"/>
      <w:position w:val="0"/>
      <w:sz w:val="25"/>
      <w:szCs w:val="25"/>
      <w:u w:val="none"/>
      <w:vertAlign w:val="baseline"/>
    </w:rPr>
  </w:style>
  <w:style w:type="character" w:styleId="1944">
    <w:name w:val="Абзац списка Знак"/>
    <w:next w:val="1944"/>
    <w:pPr>
      <w:pBdr/>
      <w:spacing/>
      <w:ind/>
    </w:pPr>
    <w:rPr>
      <w:sz w:val="22"/>
      <w:szCs w:val="22"/>
    </w:rPr>
  </w:style>
  <w:style w:type="paragraph" w:styleId="1945">
    <w:name w:val="Заголовок"/>
    <w:basedOn w:val="1848"/>
    <w:next w:val="1946"/>
    <w:link w:val="1848"/>
    <w:pPr>
      <w:keepNext w:val="true"/>
      <w:pBdr/>
      <w:spacing w:after="120" w:before="240"/>
      <w:ind/>
    </w:pPr>
    <w:rPr>
      <w:rFonts w:ascii="PT Astra Serif" w:hAnsi="PT Astra Serif" w:eastAsia="Tahoma" w:cs="Noto Sans Devanagari"/>
      <w:sz w:val="28"/>
      <w:szCs w:val="28"/>
    </w:rPr>
  </w:style>
  <w:style w:type="paragraph" w:styleId="1946">
    <w:name w:val="Основной текст"/>
    <w:basedOn w:val="1848"/>
    <w:next w:val="1946"/>
    <w:pPr>
      <w:pBdr/>
      <w:spacing w:after="140" w:before="0" w:line="276" w:lineRule="auto"/>
      <w:ind/>
    </w:pPr>
  </w:style>
  <w:style w:type="paragraph" w:styleId="1947">
    <w:name w:val="Список"/>
    <w:basedOn w:val="1946"/>
    <w:next w:val="1947"/>
    <w:link w:val="1848"/>
    <w:pPr>
      <w:pBdr/>
      <w:spacing/>
      <w:ind/>
    </w:pPr>
    <w:rPr>
      <w:rFonts w:ascii="PT Astra Serif" w:hAnsi="PT Astra Serif" w:cs="Noto Sans Devanagari"/>
    </w:rPr>
  </w:style>
  <w:style w:type="paragraph" w:styleId="1948">
    <w:name w:val="Название"/>
    <w:basedOn w:val="1848"/>
    <w:next w:val="1948"/>
    <w:link w:val="1848"/>
    <w:pPr>
      <w:suppressLineNumbers w:val="true"/>
      <w:pBdr/>
      <w:spacing w:after="120" w:before="120"/>
      <w:ind/>
    </w:pPr>
    <w:rPr>
      <w:rFonts w:ascii="PT Astra Serif" w:hAnsi="PT Astra Serif" w:cs="Noto Sans Devanagari"/>
      <w:i/>
      <w:iCs/>
      <w:sz w:val="24"/>
      <w:szCs w:val="24"/>
    </w:rPr>
  </w:style>
  <w:style w:type="paragraph" w:styleId="1949">
    <w:name w:val="Указатель"/>
    <w:basedOn w:val="1848"/>
    <w:next w:val="1949"/>
    <w:pPr>
      <w:suppressLineNumbers w:val="true"/>
      <w:pBdr/>
      <w:spacing/>
      <w:ind/>
    </w:pPr>
    <w:rPr>
      <w:rFonts w:ascii="PT Astra Serif" w:hAnsi="PT Astra Serif" w:cs="Noto Sans Devanagari"/>
    </w:rPr>
  </w:style>
  <w:style w:type="paragraph" w:styleId="1950">
    <w:name w:val="Текст выноски"/>
    <w:basedOn w:val="1848"/>
    <w:next w:val="1950"/>
    <w:link w:val="1848"/>
    <w:pPr>
      <w:pBdr/>
      <w:spacing w:after="0" w:before="0" w:line="240" w:lineRule="auto"/>
      <w:ind/>
    </w:pPr>
    <w:rPr>
      <w:rFonts w:ascii="Tahoma" w:hAnsi="Tahoma" w:cs="Tahoma"/>
      <w:sz w:val="16"/>
      <w:szCs w:val="16"/>
      <w:lang w:val="en-US"/>
    </w:rPr>
  </w:style>
  <w:style w:type="paragraph" w:styleId="1951">
    <w:name w:val="Колонтитул"/>
    <w:basedOn w:val="1848"/>
    <w:next w:val="1951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1952">
    <w:name w:val="Верхний колонтитул"/>
    <w:basedOn w:val="1848"/>
    <w:next w:val="1952"/>
    <w:link w:val="1848"/>
    <w:pPr>
      <w:pBdr/>
      <w:tabs>
        <w:tab w:val="center" w:leader="none" w:pos="4677"/>
        <w:tab w:val="right" w:leader="none" w:pos="9355"/>
      </w:tabs>
      <w:spacing/>
      <w:ind/>
    </w:pPr>
    <w:rPr>
      <w:lang w:val="en-US"/>
    </w:rPr>
  </w:style>
  <w:style w:type="paragraph" w:styleId="1953">
    <w:name w:val="Нижний колонтитул"/>
    <w:basedOn w:val="1848"/>
    <w:next w:val="1953"/>
    <w:link w:val="1848"/>
    <w:pPr>
      <w:pBdr/>
      <w:tabs>
        <w:tab w:val="center" w:leader="none" w:pos="4677"/>
        <w:tab w:val="right" w:leader="none" w:pos="9355"/>
      </w:tabs>
      <w:spacing/>
      <w:ind/>
    </w:pPr>
    <w:rPr>
      <w:lang w:val="en-US"/>
    </w:rPr>
  </w:style>
  <w:style w:type="paragraph" w:styleId="1954">
    <w:name w:val="Абзац списка"/>
    <w:basedOn w:val="1848"/>
    <w:next w:val="1954"/>
    <w:link w:val="1848"/>
    <w:pPr>
      <w:pBdr/>
      <w:spacing/>
      <w:ind w:right="0" w:firstLine="0" w:left="708"/>
    </w:pPr>
    <w:rPr>
      <w:lang w:val="en-US"/>
    </w:rPr>
  </w:style>
  <w:style w:type="paragraph" w:styleId="1955">
    <w:name w:val="Чертежный"/>
    <w:next w:val="1955"/>
    <w:link w:val="1848"/>
    <w:pPr>
      <w:widowControl w:val="true"/>
      <w:pBdr/>
      <w:spacing/>
      <w:ind/>
      <w:jc w:val="both"/>
    </w:pPr>
    <w:rPr>
      <w:rFonts w:ascii="GOST type A" w:hAnsi="GOST type A" w:eastAsia="Times New Roman" w:cs="GOST type A"/>
      <w:i/>
      <w:color w:val="auto"/>
      <w:sz w:val="28"/>
      <w:szCs w:val="20"/>
      <w:lang w:val="uk-UA" w:eastAsia="zh-CN" w:bidi="ar-SA"/>
    </w:rPr>
  </w:style>
  <w:style w:type="paragraph" w:styleId="1956">
    <w:name w:val="Обычный (веб)"/>
    <w:basedOn w:val="1848"/>
    <w:next w:val="1956"/>
    <w:pPr>
      <w:pBdr/>
      <w:spacing w:after="280" w:before="280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957">
    <w:name w:val="Основной текст с отступом 3"/>
    <w:basedOn w:val="1848"/>
    <w:next w:val="1957"/>
    <w:link w:val="1848"/>
    <w:pPr>
      <w:pBdr/>
      <w:spacing w:after="120" w:before="0" w:line="240" w:lineRule="auto"/>
      <w:ind w:right="0" w:firstLine="0" w:left="283"/>
    </w:pPr>
    <w:rPr>
      <w:rFonts w:ascii="Times New Roman" w:hAnsi="Times New Roman" w:eastAsia="Times New Roman" w:cs="Times New Roman"/>
      <w:sz w:val="16"/>
      <w:szCs w:val="16"/>
      <w:lang w:val="en-US"/>
    </w:rPr>
  </w:style>
  <w:style w:type="paragraph" w:styleId="1958">
    <w:name w:val="Основной текст4"/>
    <w:basedOn w:val="1848"/>
    <w:next w:val="1958"/>
    <w:pPr>
      <w:widowControl w:val="false"/>
      <w:pBdr/>
      <w:shd w:val="clear" w:color="auto" w:fill="ffffff"/>
      <w:spacing w:after="240" w:before="0" w:line="274" w:lineRule="exact"/>
      <w:ind w:right="0" w:hanging="440" w:left="0"/>
    </w:pPr>
    <w:rPr>
      <w:spacing w:val="3"/>
      <w:sz w:val="21"/>
      <w:szCs w:val="21"/>
      <w:lang w:val="en-US"/>
    </w:rPr>
  </w:style>
  <w:style w:type="paragraph" w:styleId="1959">
    <w:name w:val="Основной текст (5)"/>
    <w:basedOn w:val="1848"/>
    <w:next w:val="1959"/>
    <w:pPr>
      <w:widowControl w:val="false"/>
      <w:pBdr/>
      <w:shd w:val="clear" w:color="auto" w:fill="ffffff"/>
      <w:spacing w:after="0" w:before="0" w:line="326" w:lineRule="exact"/>
      <w:ind/>
    </w:pPr>
    <w:rPr>
      <w:sz w:val="20"/>
      <w:szCs w:val="20"/>
      <w:lang w:val="en-US"/>
    </w:rPr>
  </w:style>
  <w:style w:type="paragraph" w:styleId="1960">
    <w:name w:val="Основной текст (6)"/>
    <w:basedOn w:val="1848"/>
    <w:next w:val="1960"/>
    <w:link w:val="1848"/>
    <w:pPr>
      <w:widowControl w:val="false"/>
      <w:pBdr/>
      <w:shd w:val="clear" w:color="auto" w:fill="ffffff"/>
      <w:spacing w:after="0" w:before="0" w:line="326" w:lineRule="exact"/>
      <w:ind/>
    </w:pPr>
    <w:rPr>
      <w:sz w:val="23"/>
      <w:szCs w:val="23"/>
      <w:lang w:val="en-US"/>
    </w:rPr>
  </w:style>
  <w:style w:type="paragraph" w:styleId="1961">
    <w:name w:val="Основной текст (7)"/>
    <w:basedOn w:val="1848"/>
    <w:next w:val="1961"/>
    <w:link w:val="1848"/>
    <w:pPr>
      <w:widowControl w:val="false"/>
      <w:pBdr/>
      <w:shd w:val="clear" w:color="auto" w:fill="ffffff"/>
      <w:spacing w:after="0" w:before="0" w:line="326" w:lineRule="exact"/>
      <w:ind/>
    </w:pPr>
    <w:rPr>
      <w:sz w:val="20"/>
      <w:szCs w:val="20"/>
      <w:lang w:val="en-US"/>
    </w:rPr>
  </w:style>
  <w:style w:type="paragraph" w:styleId="1962">
    <w:name w:val="Основной текст (8)"/>
    <w:basedOn w:val="1848"/>
    <w:next w:val="1962"/>
    <w:link w:val="1848"/>
    <w:pPr>
      <w:widowControl w:val="false"/>
      <w:pBdr/>
      <w:shd w:val="clear" w:color="auto" w:fill="ffffff"/>
      <w:spacing w:after="0" w:before="0" w:line="326" w:lineRule="exact"/>
      <w:ind/>
    </w:pPr>
    <w:rPr>
      <w:sz w:val="20"/>
      <w:szCs w:val="20"/>
      <w:lang w:val="en-US"/>
    </w:rPr>
  </w:style>
  <w:style w:type="paragraph" w:styleId="1963">
    <w:name w:val="Основной текст (9)"/>
    <w:basedOn w:val="1848"/>
    <w:next w:val="1963"/>
    <w:link w:val="1848"/>
    <w:pPr>
      <w:widowControl w:val="false"/>
      <w:pBdr/>
      <w:shd w:val="clear" w:color="auto" w:fill="ffffff"/>
      <w:spacing w:after="0" w:before="0" w:line="326" w:lineRule="exact"/>
      <w:ind/>
    </w:pPr>
    <w:rPr>
      <w:sz w:val="20"/>
      <w:szCs w:val="20"/>
      <w:lang w:val="en-US"/>
    </w:rPr>
  </w:style>
  <w:style w:type="paragraph" w:styleId="1964">
    <w:name w:val="Основной текст (10)"/>
    <w:basedOn w:val="1848"/>
    <w:next w:val="1964"/>
    <w:link w:val="1848"/>
    <w:pPr>
      <w:widowControl w:val="false"/>
      <w:pBdr/>
      <w:shd w:val="clear" w:color="auto" w:fill="ffffff"/>
      <w:spacing w:after="0" w:before="0" w:line="326" w:lineRule="exact"/>
      <w:ind/>
    </w:pPr>
    <w:rPr>
      <w:sz w:val="20"/>
      <w:szCs w:val="20"/>
      <w:lang w:val="en-US"/>
    </w:rPr>
  </w:style>
  <w:style w:type="paragraph" w:styleId="1965">
    <w:name w:val="Содержимое врезки"/>
    <w:basedOn w:val="1848"/>
    <w:next w:val="1965"/>
    <w:link w:val="1848"/>
    <w:pPr>
      <w:pBdr/>
      <w:spacing/>
      <w:ind/>
    </w:pPr>
  </w:style>
  <w:style w:type="character" w:styleId="1966" w:default="1">
    <w:name w:val="Default Paragraph Font"/>
    <w:uiPriority w:val="1"/>
    <w:semiHidden/>
    <w:unhideWhenUsed/>
    <w:pPr>
      <w:pBdr/>
      <w:spacing/>
      <w:ind/>
    </w:pPr>
  </w:style>
  <w:style w:type="numbering" w:styleId="1967" w:default="1">
    <w:name w:val="No List"/>
    <w:uiPriority w:val="99"/>
    <w:semiHidden/>
    <w:unhideWhenUsed/>
    <w:pPr>
      <w:pBdr/>
      <w:spacing/>
      <w:ind/>
    </w:pPr>
  </w:style>
  <w:style w:type="paragraph" w:styleId="1968" w:customStyle="1">
    <w:name w:val="Body Text Indent 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spacing w:after="120" w:afterAutospacing="0" w:before="0" w:beforeAutospacing="0" w:line="480" w:lineRule="auto"/>
      <w:ind w:right="0" w:firstLine="0" w:left="283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969" w:customStyle="1">
    <w:name w:val="Normal (Web)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Template>Практическое занятие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Цель: Изучить iButton</dc:title>
  <dc:creator>Black.User</dc:creator>
  <cp:revision>134</cp:revision>
  <dcterms:created xsi:type="dcterms:W3CDTF">2011-12-11T15:44:00Z</dcterms:created>
  <dcterms:modified xsi:type="dcterms:W3CDTF">2024-10-04T03:32:23Z</dcterms:modified>
</cp:coreProperties>
</file>